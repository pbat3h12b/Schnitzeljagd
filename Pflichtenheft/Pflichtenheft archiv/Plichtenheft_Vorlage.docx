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B29" w:rsidRDefault="00AD439F" w:rsidP="003B5B29">
      <w:pPr>
        <w:pStyle w:val="Titel"/>
      </w:pPr>
      <w:r>
        <w:t>Terion</w:t>
      </w:r>
    </w:p>
    <w:p w:rsidR="00023340" w:rsidRPr="00023340" w:rsidRDefault="004E6CBE" w:rsidP="00023340">
      <w:pPr>
        <w:pStyle w:val="Untertitel"/>
      </w:pPr>
      <w:r>
        <w:rPr>
          <w:noProof/>
          <w:lang w:eastAsia="de-DE"/>
        </w:rPr>
        <w:drawing>
          <wp:anchor distT="0" distB="0" distL="114300" distR="114300" simplePos="0" relativeHeight="251660288" behindDoc="1" locked="0" layoutInCell="1" allowOverlap="1" wp14:anchorId="3EB3A793" wp14:editId="0D309862">
            <wp:simplePos x="0" y="0"/>
            <wp:positionH relativeFrom="column">
              <wp:posOffset>4149090</wp:posOffset>
            </wp:positionH>
            <wp:positionV relativeFrom="paragraph">
              <wp:posOffset>117475</wp:posOffset>
            </wp:positionV>
            <wp:extent cx="1629410" cy="1233805"/>
            <wp:effectExtent l="0" t="0" r="8890" b="4445"/>
            <wp:wrapNone/>
            <wp:docPr id="3" name="Grafik 3" descr="C:\Users\Lunix\Downloads\b.i.b._Intern_College original 20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nix\Downloads\b.i.b._Intern_College original 2012.t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410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5B29">
        <w:t>2D Adventure Spiel für Android</w:t>
      </w:r>
    </w:p>
    <w:p w:rsidR="00023340" w:rsidRPr="00023340" w:rsidRDefault="00023340" w:rsidP="00023340">
      <w:pPr>
        <w:rPr>
          <w:rStyle w:val="IntensiveHervorhebung"/>
          <w:sz w:val="48"/>
          <w:szCs w:val="48"/>
        </w:rPr>
      </w:pPr>
      <w:r w:rsidRPr="00023340">
        <w:rPr>
          <w:rStyle w:val="IntensiveHervorhebung"/>
          <w:sz w:val="48"/>
          <w:szCs w:val="48"/>
        </w:rPr>
        <w:t>Pflichtenheft</w:t>
      </w:r>
    </w:p>
    <w:p w:rsidR="003B5B29" w:rsidRDefault="003B5B29"/>
    <w:p w:rsidR="003B5B29" w:rsidRDefault="00023340">
      <w:r>
        <w:rPr>
          <w:noProof/>
          <w:lang w:eastAsia="de-DE"/>
        </w:rPr>
        <w:drawing>
          <wp:anchor distT="0" distB="0" distL="114300" distR="114300" simplePos="0" relativeHeight="251659264" behindDoc="1" locked="0" layoutInCell="1" allowOverlap="1" wp14:anchorId="4530C864" wp14:editId="7B847AB8">
            <wp:simplePos x="0" y="0"/>
            <wp:positionH relativeFrom="column">
              <wp:posOffset>-160655</wp:posOffset>
            </wp:positionH>
            <wp:positionV relativeFrom="paragraph">
              <wp:posOffset>46990</wp:posOffset>
            </wp:positionV>
            <wp:extent cx="4006850" cy="4006850"/>
            <wp:effectExtent l="0" t="0" r="0" b="0"/>
            <wp:wrapNone/>
            <wp:docPr id="1" name="Grafik 1" descr="C:\Users\Lunix\Desktop\Prototyp des Programmes\PerAnhalterDurchDieGalaxis\bin\Debug\Plan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nix\Desktop\Prototyp des Programmes\PerAnhalterDurchDieGalaxis\bin\Debug\Plan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85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B29" w:rsidRDefault="003B5B29"/>
    <w:p w:rsidR="003B5B29" w:rsidRDefault="003B5B29"/>
    <w:p w:rsidR="003B5B29" w:rsidRDefault="003B5B29"/>
    <w:p w:rsidR="003B5B29" w:rsidRDefault="003B5B29"/>
    <w:p w:rsidR="003B5B29" w:rsidRDefault="00023340">
      <w:r>
        <w:rPr>
          <w:noProof/>
          <w:lang w:eastAsia="de-DE"/>
        </w:rPr>
        <w:drawing>
          <wp:anchor distT="0" distB="0" distL="114300" distR="114300" simplePos="0" relativeHeight="251658240" behindDoc="1" locked="0" layoutInCell="1" allowOverlap="1" wp14:anchorId="2D86511E" wp14:editId="14E2C358">
            <wp:simplePos x="0" y="0"/>
            <wp:positionH relativeFrom="column">
              <wp:posOffset>4467225</wp:posOffset>
            </wp:positionH>
            <wp:positionV relativeFrom="paragraph">
              <wp:posOffset>36830</wp:posOffset>
            </wp:positionV>
            <wp:extent cx="962025" cy="962025"/>
            <wp:effectExtent l="0" t="0" r="9525" b="9525"/>
            <wp:wrapNone/>
            <wp:docPr id="2" name="Grafik 2" descr="C:\Users\Lunix\Desktop\Prototyp des Programmes\PerAnhalterDurchDieGalaxis\bin\Debug\Aster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nix\Desktop\Prototyp des Programmes\PerAnhalterDurchDieGalaxis\bin\Debug\Asteroi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5B29" w:rsidRDefault="003B5B29"/>
    <w:p w:rsidR="003B5B29" w:rsidRDefault="003B5B29"/>
    <w:p w:rsidR="003B5B29" w:rsidRDefault="003B5B29"/>
    <w:p w:rsidR="003B5B29" w:rsidRDefault="003B5B29"/>
    <w:p w:rsidR="00AD439F" w:rsidRDefault="00AD439F"/>
    <w:p w:rsidR="00AD439F" w:rsidRDefault="00AD439F"/>
    <w:p w:rsidR="00AD439F" w:rsidRDefault="00AD439F"/>
    <w:p w:rsidR="003B5B29" w:rsidRDefault="003B5B29"/>
    <w:p w:rsidR="00B71C64" w:rsidRPr="000E5D9D" w:rsidRDefault="003B5B29" w:rsidP="00B71C64">
      <w:pPr>
        <w:ind w:left="3540" w:hanging="3540"/>
        <w:rPr>
          <w:color w:val="FF0000"/>
        </w:rPr>
      </w:pPr>
      <w:r w:rsidRPr="00777D8F">
        <w:rPr>
          <w:b/>
        </w:rPr>
        <w:t>Thema:</w:t>
      </w:r>
      <w:r w:rsidR="00777D8F">
        <w:tab/>
      </w:r>
      <w:r w:rsidR="00B71C64" w:rsidRPr="00B71C64">
        <w:t>Erstellung von Modulen zur Erweiterung eines 2D Adventure Spiels</w:t>
      </w:r>
    </w:p>
    <w:p w:rsidR="003B5B29" w:rsidRDefault="003B5B29" w:rsidP="00777D8F">
      <w:r w:rsidRPr="00777D8F">
        <w:rPr>
          <w:b/>
        </w:rPr>
        <w:t>Ort der Durchführung:</w:t>
      </w:r>
      <w:r>
        <w:tab/>
      </w:r>
      <w:r w:rsidR="00777D8F">
        <w:tab/>
      </w:r>
      <w:r w:rsidR="00777D8F">
        <w:tab/>
      </w:r>
      <w:r>
        <w:t xml:space="preserve">b.i.b </w:t>
      </w:r>
      <w:r w:rsidR="00B970B4">
        <w:t>International College</w:t>
      </w:r>
      <w:bookmarkStart w:id="0" w:name="_GoBack"/>
      <w:bookmarkEnd w:id="0"/>
    </w:p>
    <w:p w:rsidR="003B5B29" w:rsidRDefault="003B5B29" w:rsidP="00777D8F">
      <w:r w:rsidRPr="00777D8F">
        <w:rPr>
          <w:b/>
        </w:rPr>
        <w:t>Studierende:</w:t>
      </w:r>
      <w:r w:rsidR="00777D8F">
        <w:tab/>
      </w:r>
      <w:r w:rsidR="00777D8F">
        <w:tab/>
      </w:r>
      <w:r w:rsidR="00777D8F">
        <w:tab/>
      </w:r>
      <w:r w:rsidR="00777D8F">
        <w:tab/>
      </w:r>
      <w:r>
        <w:t>Martin Dirkmorfeld, Niclas Hüppmeier</w:t>
      </w:r>
    </w:p>
    <w:p w:rsidR="003B5B29" w:rsidRDefault="003B5B29" w:rsidP="00777D8F">
      <w:r w:rsidRPr="00777D8F">
        <w:rPr>
          <w:b/>
        </w:rPr>
        <w:t>Klasse:</w:t>
      </w:r>
      <w:r w:rsidR="00777D8F" w:rsidRPr="00777D8F">
        <w:rPr>
          <w:b/>
        </w:rPr>
        <w:tab/>
      </w:r>
      <w:r w:rsidR="00777D8F">
        <w:tab/>
      </w:r>
      <w:r w:rsidR="00777D8F">
        <w:tab/>
      </w:r>
      <w:r w:rsidR="00777D8F">
        <w:tab/>
      </w:r>
      <w:r w:rsidR="00777D8F">
        <w:tab/>
      </w:r>
      <w:r>
        <w:t>PBT3H12B,</w:t>
      </w:r>
      <w:r w:rsidRPr="003B5B29">
        <w:t xml:space="preserve"> </w:t>
      </w:r>
      <w:r>
        <w:t>PBA3H12B</w:t>
      </w:r>
    </w:p>
    <w:p w:rsidR="003B5B29" w:rsidRDefault="003B5B29" w:rsidP="00777D8F">
      <w:r w:rsidRPr="00777D8F">
        <w:rPr>
          <w:b/>
        </w:rPr>
        <w:t>Betreuender Dozent:</w:t>
      </w:r>
      <w:r w:rsidR="00777D8F">
        <w:tab/>
      </w:r>
      <w:r w:rsidR="00777D8F">
        <w:tab/>
      </w:r>
      <w:r w:rsidR="00777D8F">
        <w:tab/>
      </w:r>
      <w:r>
        <w:t>Frau Pikarski</w:t>
      </w:r>
    </w:p>
    <w:p w:rsidR="003B5B29" w:rsidRDefault="003B5B29" w:rsidP="00777D8F">
      <w:r w:rsidRPr="00777D8F">
        <w:rPr>
          <w:b/>
        </w:rPr>
        <w:t>Zeitraum:</w:t>
      </w:r>
      <w:r w:rsidR="00777D8F">
        <w:tab/>
      </w:r>
      <w:r w:rsidR="00777D8F">
        <w:tab/>
      </w:r>
      <w:r w:rsidR="00777D8F">
        <w:tab/>
      </w:r>
      <w:r w:rsidR="00777D8F">
        <w:tab/>
        <w:t>vom 17.03.2014 bis zum 28.03.2014</w:t>
      </w:r>
    </w:p>
    <w:p w:rsidR="00777D8F" w:rsidRDefault="00777D8F" w:rsidP="00777D8F"/>
    <w:p w:rsidR="00777D8F" w:rsidRDefault="00777D8F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340265465"/>
        <w:docPartObj>
          <w:docPartGallery w:val="Table of Contents"/>
          <w:docPartUnique/>
        </w:docPartObj>
      </w:sdtPr>
      <w:sdtEndPr/>
      <w:sdtContent>
        <w:p w:rsidR="00777D8F" w:rsidRDefault="00777D8F">
          <w:pPr>
            <w:pStyle w:val="Inhaltsverzeichnisberschrift"/>
          </w:pPr>
          <w:r>
            <w:t>Inhaltsverzeichnis</w:t>
          </w:r>
        </w:p>
        <w:p w:rsidR="000B2F7F" w:rsidRDefault="00777D8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066509" w:history="1"/>
        </w:p>
        <w:p w:rsidR="000B2F7F" w:rsidRDefault="00B970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0" w:history="1">
            <w:r w:rsidR="000B2F7F" w:rsidRPr="00AC1E2B">
              <w:rPr>
                <w:rStyle w:val="Hyperlink"/>
                <w:noProof/>
              </w:rPr>
              <w:t>1.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Aufgabenstellung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_Toc383066510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1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1" w:history="1">
            <w:r w:rsidR="000B2F7F" w:rsidRPr="00AC1E2B">
              <w:rPr>
                <w:rStyle w:val="Hyperlink"/>
                <w:noProof/>
              </w:rPr>
              <w:t>2.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Produktumgebung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_Toc383066511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1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2" w:history="1">
            <w:r w:rsidR="000B2F7F" w:rsidRPr="00AC1E2B">
              <w:rPr>
                <w:rStyle w:val="Hyperlink"/>
                <w:noProof/>
              </w:rPr>
              <w:t>2.1.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Anwendungsbereiche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_Toc383066512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1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3" w:history="1">
            <w:r w:rsidR="000B2F7F" w:rsidRPr="00AC1E2B">
              <w:rPr>
                <w:rStyle w:val="Hyperlink"/>
                <w:noProof/>
              </w:rPr>
              <w:t>2.2.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Anwendergruppen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_Toc383066513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1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4" w:history="1">
            <w:r w:rsidR="000B2F7F" w:rsidRPr="00AC1E2B">
              <w:rPr>
                <w:rStyle w:val="Hyperlink"/>
                <w:noProof/>
              </w:rPr>
              <w:t>2.3.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Basismaschine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_Toc383066514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1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5" w:history="1">
            <w:r w:rsidR="000B2F7F" w:rsidRPr="00AC1E2B">
              <w:rPr>
                <w:rStyle w:val="Hyperlink"/>
                <w:noProof/>
              </w:rPr>
              <w:t>2.4.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Mengengerüst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_Toc383066515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2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6" w:history="1">
            <w:r w:rsidR="000B2F7F" w:rsidRPr="00AC1E2B">
              <w:rPr>
                <w:rStyle w:val="Hyperlink"/>
                <w:noProof/>
              </w:rPr>
              <w:t>3.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Produktmodell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_Toc383066516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2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7" w:history="1">
            <w:r w:rsidR="000B2F7F" w:rsidRPr="00AC1E2B">
              <w:rPr>
                <w:rStyle w:val="Hyperlink"/>
                <w:noProof/>
              </w:rPr>
              <w:t>3.1.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Anwendungsfälle der Software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_Toc383066517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3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8" w:history="1">
            <w:r w:rsidR="000B2F7F" w:rsidRPr="00AC1E2B">
              <w:rPr>
                <w:rStyle w:val="Hyperlink"/>
                <w:noProof/>
              </w:rPr>
              <w:t>3.2.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Ablaufanalyse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_Toc383066518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4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19" w:history="1">
            <w:r w:rsidR="000B2F7F" w:rsidRPr="00AC1E2B">
              <w:rPr>
                <w:rStyle w:val="Hyperlink"/>
                <w:noProof/>
              </w:rPr>
              <w:t>3.3.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Strukturelle Datenanalyse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_Toc383066519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5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20" w:history="1">
            <w:r w:rsidR="000B2F7F" w:rsidRPr="00AC1E2B">
              <w:rPr>
                <w:rStyle w:val="Hyperlink"/>
                <w:noProof/>
              </w:rPr>
              <w:t>4.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Qualitätsanforderungen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_Toc383066520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7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21" w:history="1">
            <w:r w:rsidR="000B2F7F" w:rsidRPr="00AC1E2B">
              <w:rPr>
                <w:rStyle w:val="Hyperlink"/>
                <w:noProof/>
              </w:rPr>
              <w:t>5.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Benutzerschnittstelle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_Toc383066521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8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22" w:history="1">
            <w:r w:rsidR="000B2F7F" w:rsidRPr="00AC1E2B">
              <w:rPr>
                <w:rStyle w:val="Hyperlink"/>
                <w:noProof/>
              </w:rPr>
              <w:t>5.1.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Benutzermodell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_Toc383066522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8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23" w:history="1">
            <w:r w:rsidR="000B2F7F" w:rsidRPr="00AC1E2B">
              <w:rPr>
                <w:rStyle w:val="Hyperlink"/>
                <w:noProof/>
              </w:rPr>
              <w:t>5.2.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Kommunikationsstrategie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_Toc383066523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8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24" w:history="1">
            <w:r w:rsidR="000B2F7F" w:rsidRPr="00AC1E2B">
              <w:rPr>
                <w:rStyle w:val="Hyperlink"/>
                <w:noProof/>
              </w:rPr>
              <w:t>5.3.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Kommunikationsaufbau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_Toc383066524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9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25" w:history="1">
            <w:r w:rsidR="000B2F7F" w:rsidRPr="00AC1E2B">
              <w:rPr>
                <w:rStyle w:val="Hyperlink"/>
                <w:noProof/>
              </w:rPr>
              <w:t>6.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Entwicklungsumgebung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_Toc383066525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11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26" w:history="1">
            <w:r w:rsidR="000B2F7F" w:rsidRPr="00AC1E2B">
              <w:rPr>
                <w:rStyle w:val="Hyperlink"/>
                <w:noProof/>
              </w:rPr>
              <w:t>7.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Literaturverzeichnis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_Toc383066526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11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27" w:history="1">
            <w:r w:rsidR="000B2F7F" w:rsidRPr="00AC1E2B">
              <w:rPr>
                <w:rStyle w:val="Hyperlink"/>
                <w:noProof/>
              </w:rPr>
              <w:t>8.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Abkürzungsverzeichnis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_Toc383066527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11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0B2F7F" w:rsidRDefault="00B970B4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83066528" w:history="1">
            <w:r w:rsidR="000B2F7F" w:rsidRPr="00AC1E2B">
              <w:rPr>
                <w:rStyle w:val="Hyperlink"/>
                <w:noProof/>
              </w:rPr>
              <w:t>9.</w:t>
            </w:r>
            <w:r w:rsidR="000B2F7F">
              <w:rPr>
                <w:rFonts w:eastAsiaTheme="minorEastAsia"/>
                <w:noProof/>
                <w:lang w:eastAsia="de-DE"/>
              </w:rPr>
              <w:tab/>
            </w:r>
            <w:r w:rsidR="000B2F7F" w:rsidRPr="00AC1E2B">
              <w:rPr>
                <w:rStyle w:val="Hyperlink"/>
                <w:noProof/>
              </w:rPr>
              <w:t>Sonstiges</w:t>
            </w:r>
            <w:r w:rsidR="000B2F7F">
              <w:rPr>
                <w:noProof/>
                <w:webHidden/>
              </w:rPr>
              <w:tab/>
            </w:r>
            <w:r w:rsidR="000B2F7F">
              <w:rPr>
                <w:noProof/>
                <w:webHidden/>
              </w:rPr>
              <w:fldChar w:fldCharType="begin"/>
            </w:r>
            <w:r w:rsidR="000B2F7F">
              <w:rPr>
                <w:noProof/>
                <w:webHidden/>
              </w:rPr>
              <w:instrText xml:space="preserve"> PAGEREF _Toc383066528 \h </w:instrText>
            </w:r>
            <w:r w:rsidR="000B2F7F">
              <w:rPr>
                <w:noProof/>
                <w:webHidden/>
              </w:rPr>
            </w:r>
            <w:r w:rsidR="000B2F7F">
              <w:rPr>
                <w:noProof/>
                <w:webHidden/>
              </w:rPr>
              <w:fldChar w:fldCharType="separate"/>
            </w:r>
            <w:r w:rsidR="000B2F7F">
              <w:rPr>
                <w:noProof/>
                <w:webHidden/>
              </w:rPr>
              <w:t>11</w:t>
            </w:r>
            <w:r w:rsidR="000B2F7F">
              <w:rPr>
                <w:noProof/>
                <w:webHidden/>
              </w:rPr>
              <w:fldChar w:fldCharType="end"/>
            </w:r>
          </w:hyperlink>
        </w:p>
        <w:p w:rsidR="00777D8F" w:rsidRDefault="00777D8F">
          <w:r>
            <w:rPr>
              <w:b/>
              <w:bCs/>
            </w:rPr>
            <w:fldChar w:fldCharType="end"/>
          </w:r>
        </w:p>
      </w:sdtContent>
    </w:sdt>
    <w:p w:rsidR="00777D8F" w:rsidRDefault="00777D8F" w:rsidP="00777D8F"/>
    <w:p w:rsidR="00D04EB7" w:rsidRDefault="00D04EB7"/>
    <w:p w:rsidR="00D04EB7" w:rsidRDefault="00D04EB7">
      <w:r>
        <w:br w:type="page"/>
      </w:r>
    </w:p>
    <w:p w:rsidR="00AB11D5" w:rsidRDefault="00AB11D5" w:rsidP="00AB11D5">
      <w:pPr>
        <w:pStyle w:val="berschrift1"/>
      </w:pPr>
      <w:bookmarkStart w:id="1" w:name="_Toc382828640"/>
      <w:bookmarkStart w:id="2" w:name="_Toc383066509"/>
      <w:r>
        <w:lastRenderedPageBreak/>
        <w:t>Abbildungsverzeichnis</w:t>
      </w:r>
      <w:bookmarkEnd w:id="1"/>
      <w:bookmarkEnd w:id="2"/>
    </w:p>
    <w:p w:rsidR="00416905" w:rsidRDefault="00910560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w:anchor="_Toc383009816" w:history="1">
        <w:r w:rsidR="00416905" w:rsidRPr="002C154B">
          <w:rPr>
            <w:rStyle w:val="Hyperlink"/>
            <w:noProof/>
          </w:rPr>
          <w:t>Abbildung 1: Use-Case Diagramm zum Spiel</w:t>
        </w:r>
        <w:r w:rsidR="00416905">
          <w:rPr>
            <w:noProof/>
            <w:webHidden/>
          </w:rPr>
          <w:tab/>
        </w:r>
        <w:r w:rsidR="00416905">
          <w:rPr>
            <w:noProof/>
            <w:webHidden/>
          </w:rPr>
          <w:fldChar w:fldCharType="begin"/>
        </w:r>
        <w:r w:rsidR="00416905">
          <w:rPr>
            <w:noProof/>
            <w:webHidden/>
          </w:rPr>
          <w:instrText xml:space="preserve"> PAGEREF _Toc383009816 \h </w:instrText>
        </w:r>
        <w:r w:rsidR="00416905">
          <w:rPr>
            <w:noProof/>
            <w:webHidden/>
          </w:rPr>
        </w:r>
        <w:r w:rsidR="00416905">
          <w:rPr>
            <w:noProof/>
            <w:webHidden/>
          </w:rPr>
          <w:fldChar w:fldCharType="separate"/>
        </w:r>
        <w:r w:rsidR="00416905">
          <w:rPr>
            <w:noProof/>
            <w:webHidden/>
          </w:rPr>
          <w:t>3</w:t>
        </w:r>
        <w:r w:rsidR="00416905">
          <w:rPr>
            <w:noProof/>
            <w:webHidden/>
          </w:rPr>
          <w:fldChar w:fldCharType="end"/>
        </w:r>
      </w:hyperlink>
    </w:p>
    <w:p w:rsidR="00416905" w:rsidRDefault="00B970B4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83009817" w:history="1">
        <w:r w:rsidR="00416905" w:rsidRPr="002C154B">
          <w:rPr>
            <w:rStyle w:val="Hyperlink"/>
            <w:noProof/>
          </w:rPr>
          <w:t>Abbildung 2: Aktivitätsdiagramm des Spielablaufs</w:t>
        </w:r>
        <w:r w:rsidR="00416905">
          <w:rPr>
            <w:noProof/>
            <w:webHidden/>
          </w:rPr>
          <w:tab/>
        </w:r>
        <w:r w:rsidR="00416905">
          <w:rPr>
            <w:noProof/>
            <w:webHidden/>
          </w:rPr>
          <w:fldChar w:fldCharType="begin"/>
        </w:r>
        <w:r w:rsidR="00416905">
          <w:rPr>
            <w:noProof/>
            <w:webHidden/>
          </w:rPr>
          <w:instrText xml:space="preserve"> PAGEREF _Toc383009817 \h </w:instrText>
        </w:r>
        <w:r w:rsidR="00416905">
          <w:rPr>
            <w:noProof/>
            <w:webHidden/>
          </w:rPr>
        </w:r>
        <w:r w:rsidR="00416905">
          <w:rPr>
            <w:noProof/>
            <w:webHidden/>
          </w:rPr>
          <w:fldChar w:fldCharType="separate"/>
        </w:r>
        <w:r w:rsidR="00416905">
          <w:rPr>
            <w:noProof/>
            <w:webHidden/>
          </w:rPr>
          <w:t>4</w:t>
        </w:r>
        <w:r w:rsidR="00416905">
          <w:rPr>
            <w:noProof/>
            <w:webHidden/>
          </w:rPr>
          <w:fldChar w:fldCharType="end"/>
        </w:r>
      </w:hyperlink>
    </w:p>
    <w:p w:rsidR="00416905" w:rsidRDefault="00B970B4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83009818" w:history="1">
        <w:r w:rsidR="00416905" w:rsidRPr="002C154B">
          <w:rPr>
            <w:rStyle w:val="Hyperlink"/>
            <w:noProof/>
          </w:rPr>
          <w:t>Abbildung 3: Klassendiagramm des alten Spiels mit Erweiterungen</w:t>
        </w:r>
        <w:r w:rsidR="00416905">
          <w:rPr>
            <w:noProof/>
            <w:webHidden/>
          </w:rPr>
          <w:tab/>
        </w:r>
        <w:r w:rsidR="00416905">
          <w:rPr>
            <w:noProof/>
            <w:webHidden/>
          </w:rPr>
          <w:fldChar w:fldCharType="begin"/>
        </w:r>
        <w:r w:rsidR="00416905">
          <w:rPr>
            <w:noProof/>
            <w:webHidden/>
          </w:rPr>
          <w:instrText xml:space="preserve"> PAGEREF _Toc383009818 \h </w:instrText>
        </w:r>
        <w:r w:rsidR="00416905">
          <w:rPr>
            <w:noProof/>
            <w:webHidden/>
          </w:rPr>
        </w:r>
        <w:r w:rsidR="00416905">
          <w:rPr>
            <w:noProof/>
            <w:webHidden/>
          </w:rPr>
          <w:fldChar w:fldCharType="separate"/>
        </w:r>
        <w:r w:rsidR="00416905">
          <w:rPr>
            <w:noProof/>
            <w:webHidden/>
          </w:rPr>
          <w:t>6</w:t>
        </w:r>
        <w:r w:rsidR="00416905">
          <w:rPr>
            <w:noProof/>
            <w:webHidden/>
          </w:rPr>
          <w:fldChar w:fldCharType="end"/>
        </w:r>
      </w:hyperlink>
    </w:p>
    <w:p w:rsidR="00416905" w:rsidRDefault="00B970B4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83009819" w:history="1">
        <w:r w:rsidR="00416905" w:rsidRPr="002C154B">
          <w:rPr>
            <w:rStyle w:val="Hyperlink"/>
            <w:noProof/>
          </w:rPr>
          <w:t>Abbildung 4: Spielsteuerung mit einem Smartphone</w:t>
        </w:r>
        <w:r w:rsidR="00416905">
          <w:rPr>
            <w:noProof/>
            <w:webHidden/>
          </w:rPr>
          <w:tab/>
        </w:r>
        <w:r w:rsidR="00416905">
          <w:rPr>
            <w:noProof/>
            <w:webHidden/>
          </w:rPr>
          <w:fldChar w:fldCharType="begin"/>
        </w:r>
        <w:r w:rsidR="00416905">
          <w:rPr>
            <w:noProof/>
            <w:webHidden/>
          </w:rPr>
          <w:instrText xml:space="preserve"> PAGEREF _Toc383009819 \h </w:instrText>
        </w:r>
        <w:r w:rsidR="00416905">
          <w:rPr>
            <w:noProof/>
            <w:webHidden/>
          </w:rPr>
        </w:r>
        <w:r w:rsidR="00416905">
          <w:rPr>
            <w:noProof/>
            <w:webHidden/>
          </w:rPr>
          <w:fldChar w:fldCharType="separate"/>
        </w:r>
        <w:r w:rsidR="00416905">
          <w:rPr>
            <w:noProof/>
            <w:webHidden/>
          </w:rPr>
          <w:t>8</w:t>
        </w:r>
        <w:r w:rsidR="00416905">
          <w:rPr>
            <w:noProof/>
            <w:webHidden/>
          </w:rPr>
          <w:fldChar w:fldCharType="end"/>
        </w:r>
      </w:hyperlink>
    </w:p>
    <w:p w:rsidR="00416905" w:rsidRDefault="00B970B4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83009820" w:history="1">
        <w:r w:rsidR="00416905" w:rsidRPr="002C154B">
          <w:rPr>
            <w:rStyle w:val="Hyperlink"/>
            <w:noProof/>
          </w:rPr>
          <w:t>Abbildung 5: Screenshot des Alten Spiels</w:t>
        </w:r>
        <w:r w:rsidR="00416905">
          <w:rPr>
            <w:noProof/>
            <w:webHidden/>
          </w:rPr>
          <w:tab/>
        </w:r>
        <w:r w:rsidR="00416905">
          <w:rPr>
            <w:noProof/>
            <w:webHidden/>
          </w:rPr>
          <w:fldChar w:fldCharType="begin"/>
        </w:r>
        <w:r w:rsidR="00416905">
          <w:rPr>
            <w:noProof/>
            <w:webHidden/>
          </w:rPr>
          <w:instrText xml:space="preserve"> PAGEREF _Toc383009820 \h </w:instrText>
        </w:r>
        <w:r w:rsidR="00416905">
          <w:rPr>
            <w:noProof/>
            <w:webHidden/>
          </w:rPr>
        </w:r>
        <w:r w:rsidR="00416905">
          <w:rPr>
            <w:noProof/>
            <w:webHidden/>
          </w:rPr>
          <w:fldChar w:fldCharType="separate"/>
        </w:r>
        <w:r w:rsidR="00416905">
          <w:rPr>
            <w:noProof/>
            <w:webHidden/>
          </w:rPr>
          <w:t>9</w:t>
        </w:r>
        <w:r w:rsidR="00416905">
          <w:rPr>
            <w:noProof/>
            <w:webHidden/>
          </w:rPr>
          <w:fldChar w:fldCharType="end"/>
        </w:r>
      </w:hyperlink>
    </w:p>
    <w:p w:rsidR="00416905" w:rsidRDefault="00B970B4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83009821" w:history="1">
        <w:r w:rsidR="00416905" w:rsidRPr="002C154B">
          <w:rPr>
            <w:rStyle w:val="Hyperlink"/>
            <w:noProof/>
          </w:rPr>
          <w:t>Abbildung 6: Screenshot des Menüs</w:t>
        </w:r>
        <w:r w:rsidR="00416905">
          <w:rPr>
            <w:noProof/>
            <w:webHidden/>
          </w:rPr>
          <w:tab/>
        </w:r>
        <w:r w:rsidR="00416905">
          <w:rPr>
            <w:noProof/>
            <w:webHidden/>
          </w:rPr>
          <w:fldChar w:fldCharType="begin"/>
        </w:r>
        <w:r w:rsidR="00416905">
          <w:rPr>
            <w:noProof/>
            <w:webHidden/>
          </w:rPr>
          <w:instrText xml:space="preserve"> PAGEREF _Toc383009821 \h </w:instrText>
        </w:r>
        <w:r w:rsidR="00416905">
          <w:rPr>
            <w:noProof/>
            <w:webHidden/>
          </w:rPr>
        </w:r>
        <w:r w:rsidR="00416905">
          <w:rPr>
            <w:noProof/>
            <w:webHidden/>
          </w:rPr>
          <w:fldChar w:fldCharType="separate"/>
        </w:r>
        <w:r w:rsidR="00416905">
          <w:rPr>
            <w:noProof/>
            <w:webHidden/>
          </w:rPr>
          <w:t>9</w:t>
        </w:r>
        <w:r w:rsidR="00416905">
          <w:rPr>
            <w:noProof/>
            <w:webHidden/>
          </w:rPr>
          <w:fldChar w:fldCharType="end"/>
        </w:r>
      </w:hyperlink>
    </w:p>
    <w:p w:rsidR="00416905" w:rsidRDefault="00B970B4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83009822" w:history="1">
        <w:r w:rsidR="00416905" w:rsidRPr="002C154B">
          <w:rPr>
            <w:rStyle w:val="Hyperlink"/>
            <w:noProof/>
          </w:rPr>
          <w:t>Abbildung 7: Screenshot des Optionen</w:t>
        </w:r>
        <w:r w:rsidR="00416905">
          <w:rPr>
            <w:noProof/>
            <w:webHidden/>
          </w:rPr>
          <w:tab/>
        </w:r>
        <w:r w:rsidR="00416905">
          <w:rPr>
            <w:noProof/>
            <w:webHidden/>
          </w:rPr>
          <w:fldChar w:fldCharType="begin"/>
        </w:r>
        <w:r w:rsidR="00416905">
          <w:rPr>
            <w:noProof/>
            <w:webHidden/>
          </w:rPr>
          <w:instrText xml:space="preserve"> PAGEREF _Toc383009822 \h </w:instrText>
        </w:r>
        <w:r w:rsidR="00416905">
          <w:rPr>
            <w:noProof/>
            <w:webHidden/>
          </w:rPr>
        </w:r>
        <w:r w:rsidR="00416905">
          <w:rPr>
            <w:noProof/>
            <w:webHidden/>
          </w:rPr>
          <w:fldChar w:fldCharType="separate"/>
        </w:r>
        <w:r w:rsidR="00416905">
          <w:rPr>
            <w:noProof/>
            <w:webHidden/>
          </w:rPr>
          <w:t>10</w:t>
        </w:r>
        <w:r w:rsidR="00416905">
          <w:rPr>
            <w:noProof/>
            <w:webHidden/>
          </w:rPr>
          <w:fldChar w:fldCharType="end"/>
        </w:r>
      </w:hyperlink>
    </w:p>
    <w:p w:rsidR="00416905" w:rsidRDefault="00B970B4">
      <w:pPr>
        <w:pStyle w:val="Abbildungsverzeichnis"/>
        <w:tabs>
          <w:tab w:val="right" w:leader="dot" w:pos="9062"/>
        </w:tabs>
        <w:rPr>
          <w:rFonts w:eastAsiaTheme="minorEastAsia"/>
          <w:noProof/>
          <w:lang w:eastAsia="de-DE"/>
        </w:rPr>
      </w:pPr>
      <w:hyperlink w:anchor="_Toc383009823" w:history="1">
        <w:r w:rsidR="00416905" w:rsidRPr="002C154B">
          <w:rPr>
            <w:rStyle w:val="Hyperlink"/>
            <w:noProof/>
          </w:rPr>
          <w:t>Abbildung 8: Screenshot der Entwicklungsumgebung</w:t>
        </w:r>
        <w:r w:rsidR="00416905">
          <w:rPr>
            <w:noProof/>
            <w:webHidden/>
          </w:rPr>
          <w:tab/>
        </w:r>
        <w:r w:rsidR="00416905">
          <w:rPr>
            <w:noProof/>
            <w:webHidden/>
          </w:rPr>
          <w:fldChar w:fldCharType="begin"/>
        </w:r>
        <w:r w:rsidR="00416905">
          <w:rPr>
            <w:noProof/>
            <w:webHidden/>
          </w:rPr>
          <w:instrText xml:space="preserve"> PAGEREF _Toc383009823 \h </w:instrText>
        </w:r>
        <w:r w:rsidR="00416905">
          <w:rPr>
            <w:noProof/>
            <w:webHidden/>
          </w:rPr>
        </w:r>
        <w:r w:rsidR="00416905">
          <w:rPr>
            <w:noProof/>
            <w:webHidden/>
          </w:rPr>
          <w:fldChar w:fldCharType="separate"/>
        </w:r>
        <w:r w:rsidR="00416905">
          <w:rPr>
            <w:noProof/>
            <w:webHidden/>
          </w:rPr>
          <w:t>11</w:t>
        </w:r>
        <w:r w:rsidR="00416905">
          <w:rPr>
            <w:noProof/>
            <w:webHidden/>
          </w:rPr>
          <w:fldChar w:fldCharType="end"/>
        </w:r>
      </w:hyperlink>
    </w:p>
    <w:p w:rsidR="00CF2AF2" w:rsidRDefault="00910560">
      <w:pPr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CF2AF2" w:rsidRDefault="00CF2AF2">
      <w:pPr>
        <w:rPr>
          <w:b/>
          <w:bCs/>
          <w:noProof/>
        </w:rPr>
      </w:pPr>
    </w:p>
    <w:p w:rsidR="00CF2AF2" w:rsidRDefault="00CF2AF2">
      <w:pPr>
        <w:sectPr w:rsidR="00CF2AF2">
          <w:footerReference w:type="default" r:id="rId11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777D8F" w:rsidRDefault="00777D8F">
      <w:r>
        <w:lastRenderedPageBreak/>
        <w:br w:type="page"/>
      </w:r>
    </w:p>
    <w:p w:rsidR="00777D8F" w:rsidRDefault="00777D8F" w:rsidP="00777D8F">
      <w:pPr>
        <w:pStyle w:val="berschrift1"/>
        <w:numPr>
          <w:ilvl w:val="0"/>
          <w:numId w:val="2"/>
        </w:numPr>
      </w:pPr>
      <w:bookmarkStart w:id="3" w:name="_Toc383066510"/>
      <w:r>
        <w:lastRenderedPageBreak/>
        <w:t>Aufgabenstellung</w:t>
      </w:r>
      <w:bookmarkEnd w:id="3"/>
    </w:p>
    <w:p w:rsidR="00583FFC" w:rsidRDefault="004E6CBE" w:rsidP="00777D8F">
      <w:r>
        <w:t xml:space="preserve">Bei dem Projekt handelt es sich um die Erweiterung </w:t>
      </w:r>
      <w:r w:rsidR="000E5D9D">
        <w:t>unseres</w:t>
      </w:r>
      <w:r>
        <w:t xml:space="preserve"> bereits programmierten </w:t>
      </w:r>
      <w:r w:rsidR="00F40223">
        <w:t xml:space="preserve">2D Adventure Spiel, bei dem </w:t>
      </w:r>
      <w:r w:rsidR="000E5D9D">
        <w:t>der Spieler als</w:t>
      </w:r>
      <w:r w:rsidR="00F40223">
        <w:t xml:space="preserve"> kleiner Asteroid mitten im Weltraum </w:t>
      </w:r>
      <w:r w:rsidR="000E5D9D">
        <w:t>startet</w:t>
      </w:r>
      <w:r w:rsidR="00F40223">
        <w:t>. Das Ziel ist es durch Kollisionen mit anderen Asteroiden</w:t>
      </w:r>
      <w:r w:rsidR="00AD439F">
        <w:t xml:space="preserve"> in kürzester Zeit</w:t>
      </w:r>
      <w:r w:rsidR="00F40223">
        <w:t xml:space="preserve"> an Masse zu wachsen und zu einem </w:t>
      </w:r>
      <w:r w:rsidR="00AD439F">
        <w:t xml:space="preserve">großen </w:t>
      </w:r>
      <w:r w:rsidR="00F40223">
        <w:t xml:space="preserve">Planeten zu werden. </w:t>
      </w:r>
      <w:r w:rsidR="000E5D9D">
        <w:t>Sobald der Spieler zum Planet geworden ist</w:t>
      </w:r>
      <w:r w:rsidR="0077223C">
        <w:t>,</w:t>
      </w:r>
      <w:r w:rsidR="00F40223">
        <w:t xml:space="preserve"> muss </w:t>
      </w:r>
      <w:r w:rsidR="000E5D9D">
        <w:t>er</w:t>
      </w:r>
      <w:r w:rsidR="00F40223">
        <w:t xml:space="preserve"> einige Zeit </w:t>
      </w:r>
      <w:r w:rsidR="000E5D9D">
        <w:t>Asteroiden ausweichen</w:t>
      </w:r>
      <w:r w:rsidR="00AD439F">
        <w:t xml:space="preserve">, falls </w:t>
      </w:r>
      <w:r w:rsidR="000E5D9D">
        <w:t>dieser</w:t>
      </w:r>
      <w:r w:rsidR="00AD439F">
        <w:t xml:space="preserve"> getroffen</w:t>
      </w:r>
      <w:r w:rsidR="000E5D9D">
        <w:t xml:space="preserve"> wird</w:t>
      </w:r>
      <w:r w:rsidR="00AD439F">
        <w:t xml:space="preserve"> verliert </w:t>
      </w:r>
      <w:r w:rsidR="000E5D9D">
        <w:t>der Planet</w:t>
      </w:r>
      <w:r w:rsidR="00AD439F">
        <w:t xml:space="preserve"> an Masse.</w:t>
      </w:r>
      <w:r w:rsidR="005064D8">
        <w:t xml:space="preserve"> </w:t>
      </w:r>
      <w:r w:rsidR="00AD439F">
        <w:t xml:space="preserve">Das Ausweichen ist schwerer je größer </w:t>
      </w:r>
      <w:r w:rsidR="000E5D9D">
        <w:t>der Planet</w:t>
      </w:r>
      <w:r w:rsidR="00AD439F">
        <w:t xml:space="preserve"> ist, denn es sollte auch</w:t>
      </w:r>
      <w:r w:rsidR="005064D8">
        <w:t xml:space="preserve"> nicht allzu einfach werden, da der Spieler auch ein bisschen gefordert werden soll</w:t>
      </w:r>
      <w:r w:rsidR="0077223C">
        <w:t>,</w:t>
      </w:r>
      <w:r w:rsidR="005064D8">
        <w:t xml:space="preserve"> eine möglichst hohe Punktzahl zu erreichen</w:t>
      </w:r>
      <w:r w:rsidR="00F40223">
        <w:t>.</w:t>
      </w:r>
      <w:r w:rsidR="00AD439F">
        <w:t xml:space="preserve"> Die Endpunktzahl ergibt sich aus der verbleibenden Masse des Planeten nach dem Ausweichen.</w:t>
      </w:r>
      <w:r>
        <w:t xml:space="preserve"> Das </w:t>
      </w:r>
      <w:r w:rsidR="000E5D9D">
        <w:t xml:space="preserve">Spiel wurde bereits von uns </w:t>
      </w:r>
      <w:r>
        <w:t>in C# und Windows Forms umgesetzt</w:t>
      </w:r>
      <w:r w:rsidR="0065752A">
        <w:t>, nun</w:t>
      </w:r>
      <w:r w:rsidR="00583FFC">
        <w:t xml:space="preserve"> soll</w:t>
      </w:r>
      <w:r w:rsidR="0065752A">
        <w:t xml:space="preserve"> es</w:t>
      </w:r>
      <w:r w:rsidR="00583FFC">
        <w:t xml:space="preserve"> eine neue Steuerung erhalten und mittels </w:t>
      </w:r>
      <w:r w:rsidR="00AD439F">
        <w:t xml:space="preserve">Unity3d </w:t>
      </w:r>
      <w:r w:rsidR="00583FFC">
        <w:t xml:space="preserve">für Android </w:t>
      </w:r>
      <w:r w:rsidR="000E5D9D">
        <w:t>erstellt</w:t>
      </w:r>
      <w:r w:rsidR="00583FFC">
        <w:t xml:space="preserve"> werden. Dafür </w:t>
      </w:r>
      <w:r w:rsidR="00AD439F">
        <w:t xml:space="preserve">wird das Spiel zunächst übertragen und danach werden die neuen Features eingebaut, wie ein </w:t>
      </w:r>
      <w:r w:rsidR="000E5D9D">
        <w:t>Ziel welches das Spielende darstellt</w:t>
      </w:r>
      <w:r w:rsidR="00AD439F">
        <w:t xml:space="preserve"> und die neue Steuerung</w:t>
      </w:r>
      <w:r w:rsidR="00583FFC">
        <w:t>.</w:t>
      </w:r>
      <w:r w:rsidR="0065752A">
        <w:t xml:space="preserve"> Dabei werden hauptsächlich nur die Berechnungen vom Vorgängerprojekt übernommen. Die neue Steuerung erfolgt mittels Bewegungssensoren im Smartphone</w:t>
      </w:r>
      <w:r w:rsidR="005064D8">
        <w:t xml:space="preserve"> </w:t>
      </w:r>
      <w:r w:rsidR="00AD439F">
        <w:t>oder</w:t>
      </w:r>
      <w:r w:rsidR="005064D8">
        <w:t xml:space="preserve"> Tablet</w:t>
      </w:r>
      <w:r w:rsidR="0065752A">
        <w:t>. Wird da</w:t>
      </w:r>
      <w:r w:rsidR="0077223C">
        <w:t>s Telefon nach vorne gekippt,</w:t>
      </w:r>
      <w:r w:rsidR="0065752A">
        <w:t xml:space="preserve"> bewegt sich das Spiel</w:t>
      </w:r>
      <w:r w:rsidR="00F40223">
        <w:t>er</w:t>
      </w:r>
      <w:r w:rsidR="0065752A">
        <w:t>objekt in der Mitte des Bildschirms nach vorne. Das Objekt bewegt sich immer in die Kipprichtung des Android Telefo</w:t>
      </w:r>
      <w:r w:rsidR="0077223C">
        <w:t>ns. Das Spielerobjekt ist</w:t>
      </w:r>
      <w:r w:rsidR="0065752A">
        <w:t xml:space="preserve"> immer in der Mitte des Bildschirms zentriert</w:t>
      </w:r>
      <w:r w:rsidR="000E5D9D">
        <w:t xml:space="preserve"> und alles andere b</w:t>
      </w:r>
      <w:r w:rsidR="00AD439F">
        <w:t>ewegt sich, jedoch sieht es so aus</w:t>
      </w:r>
      <w:r w:rsidR="000E5D9D">
        <w:t>,</w:t>
      </w:r>
      <w:r w:rsidR="00AD439F">
        <w:t xml:space="preserve"> als ob sich der Spieler bewegen würde</w:t>
      </w:r>
      <w:r w:rsidR="0065752A">
        <w:t>.</w:t>
      </w:r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4" w:name="_Toc383066511"/>
      <w:r>
        <w:t>Produktumgebung</w:t>
      </w:r>
      <w:bookmarkEnd w:id="4"/>
    </w:p>
    <w:p w:rsidR="00777D8F" w:rsidRDefault="00777D8F" w:rsidP="00777D8F">
      <w:pPr>
        <w:pStyle w:val="Listenabsatz"/>
      </w:pP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5" w:name="_Toc383066512"/>
      <w:r>
        <w:t>Anwendungsbereiche</w:t>
      </w:r>
      <w:bookmarkEnd w:id="5"/>
    </w:p>
    <w:p w:rsidR="00777D8F" w:rsidRDefault="005064D8" w:rsidP="00777D8F">
      <w:r>
        <w:t>Das Spiel ist für den einfachen Zeitvertreib</w:t>
      </w:r>
      <w:r w:rsidR="006C3426">
        <w:t xml:space="preserve"> und dient zur reinen Unterhaltung</w:t>
      </w:r>
      <w:r>
        <w:t xml:space="preserve">. Es soll Spaß machen und </w:t>
      </w:r>
      <w:r w:rsidR="006C3426">
        <w:t>der Spieler soll einige Zeit damit verbringen es zu Spielen</w:t>
      </w:r>
      <w:r>
        <w:t xml:space="preserve">. Es </w:t>
      </w:r>
      <w:r w:rsidR="00D04EB7">
        <w:t>soll den Spieler ein</w:t>
      </w:r>
      <w:r w:rsidR="0077223C">
        <w:t xml:space="preserve"> bisschen fordern und ihn somit </w:t>
      </w:r>
      <w:r w:rsidR="00D04EB7">
        <w:t>die Zeit vergessen lassen.</w:t>
      </w: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6" w:name="_Toc383066513"/>
      <w:r>
        <w:t>Anwendergruppen</w:t>
      </w:r>
      <w:bookmarkEnd w:id="6"/>
    </w:p>
    <w:p w:rsidR="00777D8F" w:rsidRDefault="00F40223" w:rsidP="00777D8F">
      <w:r>
        <w:t xml:space="preserve">Die Anwendergruppen beschränkt sich nur auf Android Benutzer, da es nicht für andere </w:t>
      </w:r>
      <w:r w:rsidR="005064D8">
        <w:t>Smartphone und Tablet Betriebssysteme verfügbar ist. Sonst gibt es keine Beschränkung, denn es ist für Jung und Alt. Es ist für den einfachen Zeitvertreib</w:t>
      </w:r>
      <w:r w:rsidR="00E36830">
        <w:t>,</w:t>
      </w:r>
      <w:r w:rsidR="005064D8">
        <w:t xml:space="preserve"> soll alle </w:t>
      </w:r>
      <w:r w:rsidR="0077223C">
        <w:t>ansprechen,</w:t>
      </w:r>
      <w:r w:rsidR="006C3426">
        <w:t xml:space="preserve"> sie unterhalten und zu fordern.</w:t>
      </w: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7" w:name="_Toc383066514"/>
      <w:r>
        <w:t>Basismaschine</w:t>
      </w:r>
      <w:bookmarkEnd w:id="7"/>
    </w:p>
    <w:p w:rsidR="00777D8F" w:rsidRDefault="0077223C" w:rsidP="00777D8F">
      <w:r>
        <w:t>Zum Verwenden der App wird ein leistungsstarkes Smartphone oder Tablet mit einer Android Version, welche 4.2.2 oder höher seinen sollte, benötigt.</w:t>
      </w:r>
    </w:p>
    <w:p w:rsidR="000E5D9D" w:rsidRDefault="000E5D9D" w:rsidP="00777D8F">
      <w:r>
        <w:t>Optimale Systemvoraussetzungen</w:t>
      </w:r>
    </w:p>
    <w:p w:rsidR="000E5D9D" w:rsidRDefault="004F3BC9" w:rsidP="00777D8F">
      <w:r>
        <w:t>CPU-Geschwindigkeit</w:t>
      </w:r>
      <w:r w:rsidR="000E5D9D">
        <w:t>:</w:t>
      </w:r>
      <w:r>
        <w:t xml:space="preserve"> Quad-C</w:t>
      </w:r>
      <w:r w:rsidR="000E5D9D">
        <w:t>ore 1,9 GHz</w:t>
      </w:r>
    </w:p>
    <w:p w:rsidR="000E5D9D" w:rsidRDefault="000E5D9D" w:rsidP="00777D8F">
      <w:r>
        <w:t xml:space="preserve">Arbeitsspeicher: </w:t>
      </w:r>
      <w:r w:rsidR="004F3BC9">
        <w:t>2 GB</w:t>
      </w:r>
    </w:p>
    <w:p w:rsidR="006C62A7" w:rsidRDefault="004F3BC9" w:rsidP="00777D8F">
      <w:r>
        <w:t>Betriebssystem</w:t>
      </w:r>
      <w:r w:rsidR="000E5D9D">
        <w:t>: Android</w:t>
      </w:r>
    </w:p>
    <w:p w:rsidR="006C62A7" w:rsidRDefault="006C62A7" w:rsidP="006C62A7">
      <w:r>
        <w:br w:type="page"/>
      </w:r>
    </w:p>
    <w:p w:rsidR="000E5D9D" w:rsidRDefault="000E5D9D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8" w:name="_Toc383066515"/>
      <w:r>
        <w:t>Mengengerüst</w:t>
      </w:r>
      <w:bookmarkEnd w:id="8"/>
    </w:p>
    <w:p w:rsidR="00023340" w:rsidRDefault="00E36830" w:rsidP="00777D8F">
      <w:r>
        <w:t xml:space="preserve">Der Speicherverbrauch wird einige Megabyte nicht überschreiten. Es </w:t>
      </w:r>
      <w:r w:rsidR="004F3BC9">
        <w:t xml:space="preserve">wird davon ausgegangen, dass  circa </w:t>
      </w:r>
      <w:r>
        <w:t xml:space="preserve">50 Megabyte an Speicher benötigt wird. Daten wie zum Beispiel Highscore </w:t>
      </w:r>
      <w:r w:rsidR="00C036FF">
        <w:t>Werte</w:t>
      </w:r>
      <w:r w:rsidR="004F3BC9">
        <w:t xml:space="preserve"> (sofern dies implementiert wird)</w:t>
      </w:r>
      <w:r>
        <w:t xml:space="preserve"> werden nur Lokal auf dem Handy gespeichert und auch nur die 10 besten Werte.</w:t>
      </w:r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9" w:name="_Toc383066516"/>
      <w:r>
        <w:t>Produktmodell</w:t>
      </w:r>
      <w:bookmarkEnd w:id="9"/>
    </w:p>
    <w:p w:rsidR="00777D8F" w:rsidRDefault="00777D8F" w:rsidP="00777D8F"/>
    <w:p w:rsidR="00073361" w:rsidRPr="0065752A" w:rsidRDefault="00073361" w:rsidP="00073361">
      <w:pPr>
        <w:rPr>
          <w:b/>
        </w:rPr>
      </w:pPr>
      <w:r w:rsidRPr="0065752A">
        <w:rPr>
          <w:b/>
        </w:rPr>
        <w:t>Muss Kriterien</w:t>
      </w:r>
    </w:p>
    <w:p w:rsidR="00073361" w:rsidRDefault="00073361" w:rsidP="00073361">
      <w:pPr>
        <w:pStyle w:val="Listenabsatz"/>
        <w:numPr>
          <w:ilvl w:val="0"/>
          <w:numId w:val="3"/>
        </w:numPr>
      </w:pPr>
      <w:r>
        <w:t>Umsetzung für Android</w:t>
      </w:r>
    </w:p>
    <w:p w:rsidR="00073361" w:rsidRDefault="00073361" w:rsidP="00073361">
      <w:pPr>
        <w:pStyle w:val="Listenabsatz"/>
        <w:numPr>
          <w:ilvl w:val="0"/>
          <w:numId w:val="3"/>
        </w:numPr>
      </w:pPr>
      <w:r>
        <w:t>Neue Steuerung</w:t>
      </w:r>
    </w:p>
    <w:p w:rsidR="00073361" w:rsidRDefault="004F3BC9" w:rsidP="00073361">
      <w:pPr>
        <w:pStyle w:val="Listenabsatz"/>
        <w:numPr>
          <w:ilvl w:val="0"/>
          <w:numId w:val="3"/>
        </w:numPr>
      </w:pPr>
      <w:r>
        <w:t>Setzung eines Ziels, dass den Spielablauf beendet</w:t>
      </w:r>
    </w:p>
    <w:p w:rsidR="00073361" w:rsidRPr="0065752A" w:rsidRDefault="00073361" w:rsidP="00073361">
      <w:pPr>
        <w:rPr>
          <w:b/>
        </w:rPr>
      </w:pPr>
      <w:r w:rsidRPr="0065752A">
        <w:rPr>
          <w:b/>
        </w:rPr>
        <w:t>Kann Kriterien</w:t>
      </w:r>
    </w:p>
    <w:p w:rsidR="00073361" w:rsidRDefault="00073361" w:rsidP="00073361">
      <w:pPr>
        <w:pStyle w:val="Listenabsatz"/>
        <w:numPr>
          <w:ilvl w:val="0"/>
          <w:numId w:val="5"/>
        </w:numPr>
      </w:pPr>
      <w:r>
        <w:t>Dynamischer Hintergrund</w:t>
      </w:r>
    </w:p>
    <w:p w:rsidR="00073361" w:rsidRDefault="00073361" w:rsidP="00073361">
      <w:pPr>
        <w:pStyle w:val="Listenabsatz"/>
        <w:numPr>
          <w:ilvl w:val="0"/>
          <w:numId w:val="5"/>
        </w:numPr>
      </w:pPr>
      <w:r>
        <w:t>Verbesserung des Quellcode für mehr Leistung</w:t>
      </w:r>
      <w:r w:rsidR="00AD439F">
        <w:t xml:space="preserve"> (wird wahrscheinlich schon beim Umsetzen für Unity geschehen)</w:t>
      </w:r>
    </w:p>
    <w:p w:rsidR="00073361" w:rsidRDefault="00073361" w:rsidP="00073361">
      <w:pPr>
        <w:pStyle w:val="Listenabsatz"/>
        <w:numPr>
          <w:ilvl w:val="0"/>
          <w:numId w:val="5"/>
        </w:numPr>
      </w:pPr>
      <w:r>
        <w:t>Punkte (Score)</w:t>
      </w:r>
    </w:p>
    <w:p w:rsidR="00073361" w:rsidRDefault="00073361" w:rsidP="00073361">
      <w:pPr>
        <w:pStyle w:val="Listenabsatz"/>
        <w:numPr>
          <w:ilvl w:val="0"/>
          <w:numId w:val="5"/>
        </w:numPr>
      </w:pPr>
      <w:r>
        <w:t>Highscoreliste</w:t>
      </w:r>
    </w:p>
    <w:p w:rsidR="00073361" w:rsidRDefault="00073361" w:rsidP="00073361">
      <w:pPr>
        <w:pStyle w:val="Listenabsatz"/>
        <w:numPr>
          <w:ilvl w:val="0"/>
          <w:numId w:val="5"/>
        </w:numPr>
      </w:pPr>
      <w:r>
        <w:t>Gegner</w:t>
      </w:r>
    </w:p>
    <w:p w:rsidR="00073361" w:rsidRDefault="00073361" w:rsidP="00073361">
      <w:pPr>
        <w:pStyle w:val="Listenabsatz"/>
        <w:numPr>
          <w:ilvl w:val="0"/>
          <w:numId w:val="5"/>
        </w:numPr>
      </w:pPr>
      <w:r>
        <w:t>Erweiterung der Optionen</w:t>
      </w:r>
    </w:p>
    <w:p w:rsidR="00073361" w:rsidRDefault="00073361" w:rsidP="00073361">
      <w:pPr>
        <w:pStyle w:val="Listenabsatz"/>
        <w:numPr>
          <w:ilvl w:val="0"/>
          <w:numId w:val="5"/>
        </w:numPr>
      </w:pPr>
      <w:r>
        <w:t>Mehrere Spielmodi</w:t>
      </w:r>
    </w:p>
    <w:p w:rsidR="00AD439F" w:rsidRDefault="00AD439F" w:rsidP="00073361">
      <w:pPr>
        <w:pStyle w:val="Listenabsatz"/>
        <w:numPr>
          <w:ilvl w:val="0"/>
          <w:numId w:val="5"/>
        </w:numPr>
      </w:pPr>
      <w:r>
        <w:t>Musik und Sounds</w:t>
      </w:r>
    </w:p>
    <w:p w:rsidR="00073361" w:rsidRDefault="00073361" w:rsidP="00777D8F"/>
    <w:p w:rsidR="00073361" w:rsidRDefault="00225ABC" w:rsidP="00777D8F">
      <w:r>
        <w:br w:type="page"/>
      </w: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10" w:name="_Toc383066517"/>
      <w:r>
        <w:lastRenderedPageBreak/>
        <w:t>Anwendungsfälle der Software</w:t>
      </w:r>
      <w:bookmarkEnd w:id="10"/>
    </w:p>
    <w:p w:rsidR="001F6FA4" w:rsidRPr="001F6FA4" w:rsidRDefault="001F6FA4" w:rsidP="001F6FA4"/>
    <w:p w:rsidR="001F6FA4" w:rsidRPr="001F6FA4" w:rsidRDefault="001F6FA4" w:rsidP="001F6FA4">
      <w:pPr>
        <w:rPr>
          <w:rStyle w:val="IntensiveHervorhebung"/>
        </w:rPr>
      </w:pPr>
      <w:r w:rsidRPr="001F6FA4">
        <w:rPr>
          <w:rStyle w:val="IntensiveHervorhebung"/>
        </w:rPr>
        <w:t>Move Player Object</w:t>
      </w:r>
    </w:p>
    <w:p w:rsidR="001F6FA4" w:rsidRDefault="001F6FA4" w:rsidP="001F6FA4">
      <w:pPr>
        <w:rPr>
          <w:lang w:eastAsia="de-DE"/>
        </w:rPr>
      </w:pPr>
      <w:r w:rsidRPr="001F6FA4">
        <w:rPr>
          <w:lang w:eastAsia="de-DE"/>
        </w:rPr>
        <w:t xml:space="preserve">Der Spieler kann sich in alle vier Himmelsrichtungen </w:t>
      </w:r>
      <w:r w:rsidR="00C036FF" w:rsidRPr="001F6FA4">
        <w:rPr>
          <w:lang w:eastAsia="de-DE"/>
        </w:rPr>
        <w:t>(Move</w:t>
      </w:r>
      <w:r w:rsidR="0077223C">
        <w:rPr>
          <w:lang w:eastAsia="de-DE"/>
        </w:rPr>
        <w:t xml:space="preserve"> UP ( nach oben ), Move Down ( n</w:t>
      </w:r>
      <w:r w:rsidRPr="001F6FA4">
        <w:rPr>
          <w:lang w:eastAsia="de-DE"/>
        </w:rPr>
        <w:t>ach unten ), Move Left ( nach links ), Move Right( nach rechts )) bewegen.</w:t>
      </w:r>
    </w:p>
    <w:p w:rsidR="001F6FA4" w:rsidRPr="001F6FA4" w:rsidRDefault="001F6FA4" w:rsidP="001F6FA4">
      <w:pPr>
        <w:rPr>
          <w:rFonts w:ascii="Times New Roman" w:hAnsi="Times New Roman" w:cs="Times New Roman"/>
          <w:sz w:val="24"/>
          <w:szCs w:val="24"/>
          <w:lang w:eastAsia="de-DE"/>
        </w:rPr>
      </w:pPr>
    </w:p>
    <w:p w:rsidR="004F3BC9" w:rsidRPr="001F6FA4" w:rsidRDefault="001F6FA4" w:rsidP="001F6FA4">
      <w:pPr>
        <w:rPr>
          <w:rStyle w:val="IntensiveHervorhebung"/>
        </w:rPr>
      </w:pPr>
      <w:r w:rsidRPr="001F6FA4">
        <w:rPr>
          <w:rStyle w:val="IntensiveHervorhebung"/>
        </w:rPr>
        <w:t>show Menu</w:t>
      </w:r>
    </w:p>
    <w:p w:rsidR="004F3BC9" w:rsidRDefault="004F3BC9" w:rsidP="001F6FA4">
      <w:pPr>
        <w:rPr>
          <w:lang w:eastAsia="de-DE"/>
        </w:rPr>
      </w:pPr>
      <w:r>
        <w:rPr>
          <w:lang w:eastAsia="de-DE"/>
        </w:rPr>
        <w:t>Der Spieler kann durch Betätigung der Menütaste (siehe 5.1 Benutzermodel) ins Menü gelangen.</w:t>
      </w:r>
    </w:p>
    <w:p w:rsidR="001F6FA4" w:rsidRPr="001F6FA4" w:rsidRDefault="001F6FA4" w:rsidP="001F6FA4">
      <w:pPr>
        <w:rPr>
          <w:rFonts w:ascii="Times New Roman" w:hAnsi="Times New Roman" w:cs="Times New Roman"/>
          <w:sz w:val="24"/>
          <w:szCs w:val="24"/>
          <w:lang w:eastAsia="de-DE"/>
        </w:rPr>
      </w:pPr>
      <w:r w:rsidRPr="001F6FA4">
        <w:rPr>
          <w:lang w:eastAsia="de-DE"/>
        </w:rPr>
        <w:t>Falls der Spieler im Menü ist, kann er von dort aus das Spiel neu starten, dass Spiel verlassen oder wieder in das Spiel wechseln.</w:t>
      </w:r>
    </w:p>
    <w:p w:rsidR="00ED3464" w:rsidRDefault="001F6FA4" w:rsidP="001F6FA4">
      <w:pPr>
        <w:rPr>
          <w:lang w:eastAsia="de-DE"/>
        </w:rPr>
      </w:pPr>
      <w:r w:rsidRPr="001F6FA4">
        <w:rPr>
          <w:lang w:eastAsia="de-DE"/>
        </w:rPr>
        <w:t>Falls der Spieler sich aber in den Optionen befindet</w:t>
      </w:r>
      <w:r w:rsidR="0077223C">
        <w:rPr>
          <w:lang w:eastAsia="de-DE"/>
        </w:rPr>
        <w:t>,</w:t>
      </w:r>
      <w:r w:rsidRPr="001F6FA4">
        <w:rPr>
          <w:lang w:eastAsia="de-DE"/>
        </w:rPr>
        <w:t xml:space="preserve"> kann er von dort aus den Timer ein- und ausschalten, zurück zum Menü wechseln oder wieder in das Spiel wechseln.</w:t>
      </w:r>
    </w:p>
    <w:p w:rsidR="00225ABC" w:rsidRDefault="00225ABC" w:rsidP="001F6FA4"/>
    <w:p w:rsidR="00C94710" w:rsidRDefault="00ED3464" w:rsidP="00C94710">
      <w:pPr>
        <w:keepNext/>
      </w:pPr>
      <w:r>
        <w:rPr>
          <w:noProof/>
          <w:lang w:eastAsia="de-DE"/>
        </w:rPr>
        <w:drawing>
          <wp:inline distT="0" distB="0" distL="0" distR="0" wp14:anchorId="3A88B920" wp14:editId="2A32CCAE">
            <wp:extent cx="5756910" cy="4246245"/>
            <wp:effectExtent l="0" t="0" r="0" b="1905"/>
            <wp:docPr id="4" name="Grafik 4" descr="C:\Users\Lunix\Desktop\Usecase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nix\Desktop\UsecaseDiagram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64" w:rsidRPr="00ED3464" w:rsidRDefault="00C94710" w:rsidP="00C94710">
      <w:pPr>
        <w:pStyle w:val="Beschriftung"/>
      </w:pPr>
      <w:bookmarkStart w:id="11" w:name="_Toc383009816"/>
      <w:r>
        <w:t xml:space="preserve">Abbildung </w:t>
      </w:r>
      <w:fldSimple w:instr=" SEQ Abbildung \* ARABIC ">
        <w:r>
          <w:rPr>
            <w:noProof/>
          </w:rPr>
          <w:t>1</w:t>
        </w:r>
      </w:fldSimple>
      <w:r>
        <w:t>: Use-Case Diagramm zum Spiel</w:t>
      </w:r>
      <w:bookmarkEnd w:id="11"/>
    </w:p>
    <w:p w:rsidR="00ED3464" w:rsidRDefault="00ED3464">
      <w:r>
        <w:br w:type="page"/>
      </w:r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2" w:name="_Toc383066518"/>
      <w:r>
        <w:t>Ablaufanalyse</w:t>
      </w:r>
      <w:bookmarkEnd w:id="12"/>
    </w:p>
    <w:p w:rsidR="00D775C5" w:rsidRDefault="00D775C5" w:rsidP="00D775C5"/>
    <w:p w:rsidR="00D775C5" w:rsidRDefault="001C1736" w:rsidP="00D775C5">
      <w:r>
        <w:t>Dies ist der grobe Ablauf der alten Version des Spiels. Die Änderungen werden hauptsächlich in der Timer tick Aktivität vorgenommen.</w:t>
      </w:r>
      <w:r w:rsidR="00022CDC">
        <w:t xml:space="preserve"> Bei der neuen Version </w:t>
      </w:r>
      <w:r w:rsidR="00F1055F">
        <w:t xml:space="preserve">wird </w:t>
      </w:r>
      <w:r w:rsidR="00022CDC">
        <w:t xml:space="preserve">die Aktivität Timer tick zum </w:t>
      </w:r>
      <w:r w:rsidR="0077223C">
        <w:t>End</w:t>
      </w:r>
      <w:r w:rsidR="004F3BC9">
        <w:t>bildschirm führen</w:t>
      </w:r>
      <w:r w:rsidR="00022CDC">
        <w:t xml:space="preserve"> nachdem die Zeit abgelaufen ist.</w:t>
      </w:r>
    </w:p>
    <w:p w:rsidR="00C95F6F" w:rsidRDefault="00C95F6F" w:rsidP="00D775C5">
      <w:r w:rsidRPr="00C95F6F">
        <w:rPr>
          <w:b/>
        </w:rPr>
        <w:t>Timer tick:</w:t>
      </w:r>
      <w:r>
        <w:t xml:space="preserve"> Updatet das Spiel und die Zeitangabe</w:t>
      </w:r>
      <w:r w:rsidR="00F1055F">
        <w:t>.</w:t>
      </w:r>
    </w:p>
    <w:p w:rsidR="00ED3464" w:rsidRDefault="00022CDC" w:rsidP="00ED3464">
      <w:r w:rsidRPr="00AB570B">
        <w:rPr>
          <w:b/>
        </w:rPr>
        <w:t>Spiel Laden:</w:t>
      </w:r>
      <w:r>
        <w:t xml:space="preserve"> Als erstes wir</w:t>
      </w:r>
      <w:r w:rsidR="00AB570B">
        <w:t>d</w:t>
      </w:r>
      <w:r>
        <w:t xml:space="preserve"> das Spiel geladen, dabei werden die Objekte erzeugt und die Auflösung vom Bildsch</w:t>
      </w:r>
      <w:r w:rsidR="00AB570B">
        <w:t>irm des Android Gerätes ermittelt, damit daraus die passenden Objektgrößen errechnet werden können.</w:t>
      </w:r>
    </w:p>
    <w:p w:rsidR="006C62A7" w:rsidRDefault="006C62A7" w:rsidP="00ED3464"/>
    <w:p w:rsidR="00C94710" w:rsidRDefault="006C62A7" w:rsidP="00C94710">
      <w:pPr>
        <w:keepNext/>
      </w:pPr>
      <w:r>
        <w:rPr>
          <w:noProof/>
          <w:lang w:eastAsia="de-DE"/>
        </w:rPr>
        <w:drawing>
          <wp:inline distT="0" distB="0" distL="0" distR="0" wp14:anchorId="5F663F8E" wp14:editId="70A11368">
            <wp:extent cx="6750561" cy="5338035"/>
            <wp:effectExtent l="0" t="0" r="0" b="0"/>
            <wp:docPr id="6" name="Grafik 6" descr="C:\Users\Lunix\Desktop\Spielabla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nix\Desktop\Spielablauf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7214" cy="5343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710" w:rsidRDefault="00C94710" w:rsidP="00C94710">
      <w:pPr>
        <w:pStyle w:val="Beschriftung"/>
      </w:pPr>
      <w:bookmarkStart w:id="13" w:name="_Toc383009817"/>
      <w:r>
        <w:t xml:space="preserve">Abbildung </w:t>
      </w:r>
      <w:fldSimple w:instr=" SEQ Abbildung \* ARABIC ">
        <w:r>
          <w:rPr>
            <w:noProof/>
          </w:rPr>
          <w:t>2</w:t>
        </w:r>
      </w:fldSimple>
      <w:r>
        <w:t>: Aktivitätsdiagramm des Spielablaufs</w:t>
      </w:r>
      <w:bookmarkEnd w:id="13"/>
    </w:p>
    <w:p w:rsidR="00ED3464" w:rsidRPr="00ED3464" w:rsidRDefault="006C62A7" w:rsidP="00ED3464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B841A0" wp14:editId="3ABA8831">
                <wp:simplePos x="0" y="0"/>
                <wp:positionH relativeFrom="column">
                  <wp:posOffset>4695825</wp:posOffset>
                </wp:positionH>
                <wp:positionV relativeFrom="paragraph">
                  <wp:posOffset>1561893</wp:posOffset>
                </wp:positionV>
                <wp:extent cx="1100455" cy="287655"/>
                <wp:effectExtent l="0" t="0" r="23495" b="17145"/>
                <wp:wrapNone/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455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C62A7" w:rsidRPr="00C95F6F" w:rsidRDefault="006C62A7" w:rsidP="006C62A7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Erweiterung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841A0" id="_x0000_t202" coordsize="21600,21600" o:spt="202" path="m,l,21600r21600,l21600,xe">
                <v:stroke joinstyle="miter"/>
                <v:path gradientshapeok="t" o:connecttype="rect"/>
              </v:shapetype>
              <v:shape id="Textfeld 10" o:spid="_x0000_s1026" type="#_x0000_t202" style="position:absolute;margin-left:369.75pt;margin-top:123pt;width:86.65pt;height:22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" fillcolor="white [3201]" strokeweight=".5pt">
                <v:textbox>
                  <w:txbxContent>
                    <w:p w:rsidR="006C62A7" w:rsidRPr="00C95F6F" w:rsidRDefault="006C62A7" w:rsidP="006C62A7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Erweiterung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079D50" wp14:editId="3C2AD3EA">
                <wp:simplePos x="0" y="0"/>
                <wp:positionH relativeFrom="column">
                  <wp:posOffset>2279015</wp:posOffset>
                </wp:positionH>
                <wp:positionV relativeFrom="paragraph">
                  <wp:posOffset>2994025</wp:posOffset>
                </wp:positionV>
                <wp:extent cx="1100455" cy="287655"/>
                <wp:effectExtent l="0" t="0" r="23495" b="17145"/>
                <wp:wrapNone/>
                <wp:docPr id="17" name="Textfel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0455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5F6F" w:rsidRPr="00C95F6F" w:rsidRDefault="00C95F6F" w:rsidP="00C95F6F">
                            <w:pPr>
                              <w:rPr>
                                <w:color w:val="0070C0"/>
                              </w:rPr>
                            </w:pPr>
                            <w:r w:rsidRPr="00C95F6F">
                              <w:rPr>
                                <w:color w:val="0070C0"/>
                              </w:rPr>
                              <w:t>Menüsteuerung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79D50" id="Textfeld 17" o:spid="_x0000_s1027" type="#_x0000_t202" style="position:absolute;margin-left:179.45pt;margin-top:235.75pt;width:86.65pt;height:22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" fillcolor="white [3201]" strokeweight=".5pt">
                <v:textbox>
                  <w:txbxContent>
                    <w:p w:rsidR="00C95F6F" w:rsidRPr="00C95F6F" w:rsidRDefault="00C95F6F" w:rsidP="00C95F6F">
                      <w:pPr>
                        <w:rPr>
                          <w:color w:val="0070C0"/>
                        </w:rPr>
                      </w:pPr>
                      <w:r w:rsidRPr="00C95F6F">
                        <w:rPr>
                          <w:color w:val="0070C0"/>
                        </w:rPr>
                        <w:t>Menüsteuerung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2108748" wp14:editId="5F22B5BD">
                <wp:simplePos x="0" y="0"/>
                <wp:positionH relativeFrom="column">
                  <wp:posOffset>242570</wp:posOffset>
                </wp:positionH>
                <wp:positionV relativeFrom="paragraph">
                  <wp:posOffset>2117725</wp:posOffset>
                </wp:positionV>
                <wp:extent cx="1184910" cy="287655"/>
                <wp:effectExtent l="0" t="0" r="15240" b="17145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4910" cy="28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5F6F" w:rsidRPr="00C95F6F" w:rsidRDefault="00C95F6F" w:rsidP="00C95F6F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Spieler</w:t>
                            </w:r>
                            <w:r w:rsidRPr="00C95F6F">
                              <w:rPr>
                                <w:color w:val="0070C0"/>
                              </w:rPr>
                              <w:t>steuerung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08748" id="Textfeld 19" o:spid="_x0000_s1028" type="#_x0000_t202" style="position:absolute;margin-left:19.1pt;margin-top:166.75pt;width:93.3pt;height:22.6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" fillcolor="white [3201]" strokeweight=".5pt">
                <v:textbox>
                  <w:txbxContent>
                    <w:p w:rsidR="00C95F6F" w:rsidRPr="00C95F6F" w:rsidRDefault="00C95F6F" w:rsidP="00C95F6F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Spieler</w:t>
                      </w:r>
                      <w:r w:rsidRPr="00C95F6F">
                        <w:rPr>
                          <w:color w:val="0070C0"/>
                        </w:rPr>
                        <w:t>steuerung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1A2F2AB" wp14:editId="7344703F">
                <wp:simplePos x="0" y="0"/>
                <wp:positionH relativeFrom="column">
                  <wp:posOffset>2585720</wp:posOffset>
                </wp:positionH>
                <wp:positionV relativeFrom="paragraph">
                  <wp:posOffset>5144135</wp:posOffset>
                </wp:positionV>
                <wp:extent cx="972820" cy="236855"/>
                <wp:effectExtent l="0" t="0" r="17780" b="1079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282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5F6F" w:rsidRPr="00C95F6F" w:rsidRDefault="00C95F6F" w:rsidP="00C95F6F">
                            <w:pPr>
                              <w:rPr>
                                <w:color w:val="0070C0"/>
                              </w:rPr>
                            </w:pPr>
                            <w:r w:rsidRPr="00C95F6F">
                              <w:rPr>
                                <w:color w:val="0070C0"/>
                              </w:rPr>
                              <w:t>Die Optionen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2F2AB" id="Textfeld 18" o:spid="_x0000_s1029" type="#_x0000_t202" style="position:absolute;margin-left:203.6pt;margin-top:405.05pt;width:76.6pt;height:18.6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" fillcolor="white [3201]" strokeweight=".5pt">
                <v:textbox>
                  <w:txbxContent>
                    <w:p w:rsidR="00C95F6F" w:rsidRPr="00C95F6F" w:rsidRDefault="00C95F6F" w:rsidP="00C95F6F">
                      <w:pPr>
                        <w:rPr>
                          <w:color w:val="0070C0"/>
                        </w:rPr>
                      </w:pPr>
                      <w:r w:rsidRPr="00C95F6F">
                        <w:rPr>
                          <w:color w:val="0070C0"/>
                        </w:rPr>
                        <w:t>Die Optionen</w:t>
                      </w:r>
                    </w:p>
                  </w:txbxContent>
                </v:textbox>
              </v:shape>
            </w:pict>
          </mc:Fallback>
        </mc:AlternateContent>
      </w:r>
    </w:p>
    <w:p w:rsidR="00ED3464" w:rsidRDefault="00ED3464"/>
    <w:p w:rsidR="00ED3464" w:rsidRDefault="00ED3464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4" w:name="_Toc383066519"/>
      <w:r>
        <w:t>Strukturelle Datenanalyse</w:t>
      </w:r>
      <w:bookmarkEnd w:id="14"/>
    </w:p>
    <w:p w:rsidR="00F1055F" w:rsidRDefault="00F1055F" w:rsidP="00F1055F"/>
    <w:p w:rsidR="00F1055F" w:rsidRPr="00F1055F" w:rsidRDefault="00F1055F" w:rsidP="00F1055F">
      <w:r>
        <w:t>Im neuen Projekt werden an den Klassen Vereinfachungen vorgenommen, da Unity3d mit Scripten arbeitet. Einige Funktionen werden somit nicht mehr benötigt, wie zum Beispiel die Zeichenfunktionen.</w:t>
      </w:r>
    </w:p>
    <w:p w:rsidR="00D775C5" w:rsidRDefault="00D775C5" w:rsidP="00777D8F"/>
    <w:p w:rsidR="00B37DD3" w:rsidRPr="00B37DD3" w:rsidRDefault="00B37DD3" w:rsidP="00777D8F">
      <w:pPr>
        <w:rPr>
          <w:rStyle w:val="IntensiveHervorhebung"/>
        </w:rPr>
      </w:pPr>
      <w:r w:rsidRPr="00B37DD3">
        <w:rPr>
          <w:rStyle w:val="IntensiveHervorhebung"/>
        </w:rPr>
        <w:t>Alte Klassen</w:t>
      </w:r>
    </w:p>
    <w:p w:rsidR="00D775C5" w:rsidRDefault="00D775C5" w:rsidP="00D775C5">
      <w:r w:rsidRPr="001C1736">
        <w:rPr>
          <w:b/>
        </w:rPr>
        <w:t>Hintergrund:</w:t>
      </w:r>
      <w:r>
        <w:t xml:space="preserve"> Die Klasse Hintergrund sorgt für den Hintergrund</w:t>
      </w:r>
      <w:r w:rsidR="00B37DD3">
        <w:t>, deren Wiederholung und Verschiebung.</w:t>
      </w:r>
    </w:p>
    <w:p w:rsidR="00D775C5" w:rsidRDefault="00D775C5" w:rsidP="00D775C5">
      <w:r w:rsidRPr="001C1736">
        <w:rPr>
          <w:b/>
        </w:rPr>
        <w:t>Optionen:</w:t>
      </w:r>
      <w:r w:rsidR="00B37DD3" w:rsidRPr="001C1736">
        <w:rPr>
          <w:b/>
        </w:rPr>
        <w:t xml:space="preserve"> </w:t>
      </w:r>
      <w:r w:rsidR="00F1055F">
        <w:t>Die Klasse Optionen ist eine v</w:t>
      </w:r>
      <w:r w:rsidR="00B37DD3">
        <w:t>ererbte Klasse vom Menu</w:t>
      </w:r>
      <w:r w:rsidR="0077223C">
        <w:t>,</w:t>
      </w:r>
      <w:r w:rsidR="00B37DD3">
        <w:t xml:space="preserve"> bei der man minimale Einstellungen am Spiel vornehmen kann. </w:t>
      </w:r>
    </w:p>
    <w:p w:rsidR="00D775C5" w:rsidRDefault="00D775C5" w:rsidP="00D775C5">
      <w:r w:rsidRPr="001C1736">
        <w:rPr>
          <w:b/>
        </w:rPr>
        <w:t>Menu:</w:t>
      </w:r>
      <w:r w:rsidR="00B37DD3">
        <w:t xml:space="preserve"> Über die Menu Klasse kann das Spiel beendet, neugestartet, fortgesetzt und auch die Optionen aufgerufen werden.</w:t>
      </w:r>
    </w:p>
    <w:p w:rsidR="00D775C5" w:rsidRDefault="00D775C5" w:rsidP="00D775C5">
      <w:r w:rsidRPr="001C1736">
        <w:rPr>
          <w:b/>
        </w:rPr>
        <w:t>Spieler:</w:t>
      </w:r>
      <w:r w:rsidR="00B37DD3">
        <w:t xml:space="preserve"> Die Spieler Klasse kümmert sich um das Spieler Objekt.</w:t>
      </w:r>
    </w:p>
    <w:p w:rsidR="00D775C5" w:rsidRDefault="00D775C5" w:rsidP="00777D8F">
      <w:r w:rsidRPr="001C1736">
        <w:rPr>
          <w:b/>
        </w:rPr>
        <w:t>Anzeige:</w:t>
      </w:r>
      <w:r w:rsidR="00B37DD3" w:rsidRPr="001C1736">
        <w:rPr>
          <w:b/>
        </w:rPr>
        <w:t xml:space="preserve"> </w:t>
      </w:r>
      <w:r w:rsidR="00B37DD3">
        <w:t>Die Anzeige zeigt den aktuellen Status des Spiels.</w:t>
      </w:r>
    </w:p>
    <w:p w:rsidR="00B37DD3" w:rsidRDefault="00D775C5" w:rsidP="00777D8F">
      <w:r w:rsidRPr="001C1736">
        <w:rPr>
          <w:b/>
        </w:rPr>
        <w:t>Asteroid:</w:t>
      </w:r>
      <w:r w:rsidR="00B37DD3">
        <w:t xml:space="preserve"> </w:t>
      </w:r>
      <w:r w:rsidR="001C1736">
        <w:t>Die Asteroid Klasse ist für die frei fliegenden Asteroiden</w:t>
      </w:r>
      <w:r w:rsidR="00F1055F">
        <w:t>.</w:t>
      </w:r>
    </w:p>
    <w:p w:rsidR="001C1736" w:rsidRDefault="001C1736" w:rsidP="00777D8F"/>
    <w:p w:rsidR="00B37DD3" w:rsidRPr="00B37DD3" w:rsidRDefault="00B37DD3" w:rsidP="00777D8F">
      <w:pPr>
        <w:rPr>
          <w:rStyle w:val="IntensiveHervorhebung"/>
        </w:rPr>
      </w:pPr>
      <w:r w:rsidRPr="00B37DD3">
        <w:rPr>
          <w:rStyle w:val="IntensiveHervorhebung"/>
        </w:rPr>
        <w:t>Neue Klassen</w:t>
      </w:r>
    </w:p>
    <w:p w:rsidR="00D775C5" w:rsidRDefault="00D775C5" w:rsidP="00D775C5">
      <w:r w:rsidRPr="001C1736">
        <w:rPr>
          <w:b/>
        </w:rPr>
        <w:t>Control:</w:t>
      </w:r>
      <w:r w:rsidR="00B37DD3">
        <w:t xml:space="preserve"> </w:t>
      </w:r>
      <w:r w:rsidR="001C1736">
        <w:t>Die Klasse Control wird die neue Steuerung übernehmen</w:t>
      </w:r>
      <w:r w:rsidR="00F1055F">
        <w:t>.</w:t>
      </w:r>
    </w:p>
    <w:p w:rsidR="00D775C5" w:rsidRDefault="00D775C5" w:rsidP="00D775C5">
      <w:r w:rsidRPr="001C1736">
        <w:rPr>
          <w:b/>
        </w:rPr>
        <w:t>End:</w:t>
      </w:r>
      <w:r w:rsidR="001C1736">
        <w:t xml:space="preserve"> Die End Klasse wird am Ende aufgerufen und zeigt den Punktestand</w:t>
      </w:r>
      <w:r w:rsidR="00F1055F">
        <w:t>.</w:t>
      </w:r>
    </w:p>
    <w:p w:rsidR="00D775C5" w:rsidRDefault="00D775C5" w:rsidP="00D775C5">
      <w:r w:rsidRPr="001C1736">
        <w:rPr>
          <w:b/>
        </w:rPr>
        <w:t>Game:</w:t>
      </w:r>
      <w:r w:rsidR="001C1736">
        <w:t xml:space="preserve"> Die Game Klasse ist die Hauptklasse die den Spielablauf beinhaltet.</w:t>
      </w:r>
    </w:p>
    <w:p w:rsidR="00ED3464" w:rsidRDefault="00ED3464" w:rsidP="00777D8F"/>
    <w:p w:rsidR="00B37DD3" w:rsidRPr="00B37DD3" w:rsidRDefault="00B37DD3" w:rsidP="00777D8F">
      <w:pPr>
        <w:rPr>
          <w:rStyle w:val="IntensiveHervorhebung"/>
        </w:rPr>
      </w:pPr>
      <w:r w:rsidRPr="00B37DD3">
        <w:rPr>
          <w:rStyle w:val="IntensiveHervorhebung"/>
        </w:rPr>
        <w:t>Andere</w:t>
      </w:r>
    </w:p>
    <w:p w:rsidR="00B37DD3" w:rsidRDefault="0077223C" w:rsidP="00777D8F">
      <w:r>
        <w:t>Die r</w:t>
      </w:r>
      <w:r w:rsidR="00B37DD3">
        <w:t>estlichen Klassen in Andere sind bereits vorhandene Klassen vom System</w:t>
      </w:r>
      <w:r>
        <w:t>, die im n</w:t>
      </w:r>
      <w:r w:rsidR="00F1055F">
        <w:t>euen Projekt nicht mehr benötigt werden</w:t>
      </w:r>
      <w:r w:rsidR="00B37DD3">
        <w:t>.</w:t>
      </w:r>
    </w:p>
    <w:p w:rsidR="00F1055F" w:rsidRDefault="00F1055F" w:rsidP="00777D8F">
      <w:r w:rsidRPr="00F1055F">
        <w:rPr>
          <w:b/>
        </w:rPr>
        <w:t>Rectangle:</w:t>
      </w:r>
      <w:r w:rsidR="0077223C">
        <w:t xml:space="preserve"> Rectangle ist eine e</w:t>
      </w:r>
      <w:r>
        <w:t>infache Rechteckklasse.</w:t>
      </w:r>
    </w:p>
    <w:p w:rsidR="00ED3464" w:rsidRDefault="00F1055F" w:rsidP="00777D8F">
      <w:pPr>
        <w:sectPr w:rsidR="00ED3464" w:rsidSect="00CF2AF2">
          <w:headerReference w:type="default" r:id="rId14"/>
          <w:footerReference w:type="default" r:id="rId15"/>
          <w:type w:val="continuous"/>
          <w:pgSz w:w="11906" w:h="16838"/>
          <w:pgMar w:top="1417" w:right="1417" w:bottom="1134" w:left="1417" w:header="708" w:footer="708" w:gutter="0"/>
          <w:pgNumType w:start="0"/>
          <w:cols w:space="708"/>
          <w:docGrid w:linePitch="360"/>
        </w:sectPr>
      </w:pPr>
      <w:r w:rsidRPr="00F1055F">
        <w:rPr>
          <w:b/>
        </w:rPr>
        <w:t xml:space="preserve">Image: </w:t>
      </w:r>
      <w:r w:rsidR="0077223C">
        <w:t>Mit der Image K</w:t>
      </w:r>
      <w:r>
        <w:t>las</w:t>
      </w:r>
      <w:r w:rsidR="00C94710">
        <w:t>se können Bilder geladen werden</w:t>
      </w:r>
      <w:r w:rsidR="0077223C">
        <w:t>.</w:t>
      </w:r>
    </w:p>
    <w:p w:rsidR="00ED3464" w:rsidRDefault="00ED3464" w:rsidP="00777D8F"/>
    <w:p w:rsidR="00C94710" w:rsidRDefault="005A38B9" w:rsidP="00C94710">
      <w:pPr>
        <w:keepNext/>
      </w:pPr>
      <w:r>
        <w:rPr>
          <w:noProof/>
          <w:lang w:eastAsia="de-DE"/>
        </w:rPr>
        <w:drawing>
          <wp:inline distT="0" distB="0" distL="0" distR="0" wp14:anchorId="2EAFA327" wp14:editId="2312CFC2">
            <wp:extent cx="8941981" cy="5126612"/>
            <wp:effectExtent l="0" t="0" r="0" b="0"/>
            <wp:docPr id="12" name="Grafik 12" descr="C:\Users\Lunix\Desktop\Terion Class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nix\Desktop\Terion Class Diagr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0896" cy="5137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464" w:rsidRDefault="00C94710" w:rsidP="00C94710">
      <w:pPr>
        <w:pStyle w:val="Beschriftung"/>
        <w:sectPr w:rsidR="00ED3464" w:rsidSect="00ED3464">
          <w:pgSz w:w="16838" w:h="11906" w:orient="landscape"/>
          <w:pgMar w:top="1417" w:right="1134" w:bottom="1417" w:left="1417" w:header="708" w:footer="708" w:gutter="0"/>
          <w:cols w:space="708"/>
          <w:docGrid w:linePitch="360"/>
        </w:sectPr>
      </w:pPr>
      <w:bookmarkStart w:id="15" w:name="_Toc383009818"/>
      <w:r>
        <w:t xml:space="preserve">Abbildung </w:t>
      </w:r>
      <w:fldSimple w:instr=" SEQ Abbildung \* ARABIC ">
        <w:r>
          <w:rPr>
            <w:noProof/>
          </w:rPr>
          <w:t>3</w:t>
        </w:r>
      </w:fldSimple>
      <w:r>
        <w:t>: Klassendiagramm des alten Spiels mit Erweiterungen</w:t>
      </w:r>
      <w:bookmarkEnd w:id="15"/>
    </w:p>
    <w:p w:rsidR="00ED3464" w:rsidRDefault="00ED3464" w:rsidP="00777D8F"/>
    <w:p w:rsidR="00777D8F" w:rsidRDefault="00777D8F" w:rsidP="004E6CBE">
      <w:pPr>
        <w:pStyle w:val="berschrift1"/>
        <w:numPr>
          <w:ilvl w:val="0"/>
          <w:numId w:val="2"/>
        </w:numPr>
      </w:pPr>
      <w:bookmarkStart w:id="16" w:name="_Toc383066520"/>
      <w:r>
        <w:t>Qualitätsanforderungen</w:t>
      </w:r>
      <w:bookmarkEnd w:id="16"/>
    </w:p>
    <w:p w:rsidR="004D2EE6" w:rsidRPr="004D2EE6" w:rsidRDefault="004D2EE6" w:rsidP="004D2EE6">
      <w:r>
        <w:t>Das Spiel soll sehr benutzerfreundlich werden</w:t>
      </w:r>
      <w:r w:rsidR="0077223C">
        <w:t>,</w:t>
      </w:r>
      <w:r>
        <w:t xml:space="preserve"> damit es jeder spielen kann. </w:t>
      </w:r>
      <w:r w:rsidRPr="005B5E54">
        <w:t>Außerdem sollte es sehr Zuverlässig sein, wenn der Benutzer das Spiel lange spielt</w:t>
      </w:r>
      <w:r w:rsidR="005B5E54" w:rsidRPr="005B5E54">
        <w:t xml:space="preserve"> dürfen keine Probleme auftreten</w:t>
      </w:r>
      <w:r w:rsidRPr="005B5E54">
        <w:t xml:space="preserve">, damit er auch weiterhin das Spiel benutzt. </w:t>
      </w:r>
      <w:r>
        <w:t>Die Effizienz ist auch wichtig, damit man es auf einem Android Tablet oder Smartphone spielen kann, da ein Smartphone meistens nicht grade über viel Rechenleistung verfügt.</w:t>
      </w:r>
      <w:r w:rsidR="00BC7A28">
        <w:t xml:space="preserve"> Außerdem sollte es nicht allzu viele Fehler geben. Die Funktionalität ist weniger wichtig, da es keine Funktionen hat, bis auf das Spielen des Spiels. Die Sicherheit ist unwichtig, weil </w:t>
      </w:r>
      <w:r w:rsidR="006C62A7">
        <w:t>auf keine vertraulichen Daten zugegriffen wird.</w:t>
      </w:r>
      <w:r w:rsidR="00BC7A28">
        <w:t xml:space="preserve"> </w:t>
      </w:r>
      <w:r w:rsidR="006C62A7">
        <w:t>Des Weiteren sollte das Spiel eine hohe Bedienbarkeit aufweisen, damit es jeder bedienen kann.</w:t>
      </w:r>
    </w:p>
    <w:tbl>
      <w:tblPr>
        <w:tblStyle w:val="HellesRaster-Akzent1"/>
        <w:tblW w:w="0" w:type="auto"/>
        <w:tblLook w:val="04A0" w:firstRow="1" w:lastRow="0" w:firstColumn="1" w:lastColumn="0" w:noHBand="0" w:noVBand="1"/>
      </w:tblPr>
      <w:tblGrid>
        <w:gridCol w:w="2598"/>
        <w:gridCol w:w="1650"/>
        <w:gridCol w:w="1659"/>
        <w:gridCol w:w="1677"/>
        <w:gridCol w:w="1704"/>
      </w:tblGrid>
      <w:tr w:rsidR="004D2EE6" w:rsidTr="00784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/>
        </w:tc>
        <w:tc>
          <w:tcPr>
            <w:tcW w:w="1650" w:type="dxa"/>
          </w:tcPr>
          <w:p w:rsidR="00ED3464" w:rsidRDefault="00ED3464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Sehr wichtig</w:t>
            </w:r>
          </w:p>
        </w:tc>
        <w:tc>
          <w:tcPr>
            <w:tcW w:w="1659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Wichtig</w:t>
            </w:r>
          </w:p>
        </w:tc>
        <w:tc>
          <w:tcPr>
            <w:tcW w:w="1677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Weniger wichtig</w:t>
            </w:r>
          </w:p>
        </w:tc>
        <w:tc>
          <w:tcPr>
            <w:tcW w:w="1704" w:type="dxa"/>
          </w:tcPr>
          <w:p w:rsidR="00ED3464" w:rsidRDefault="004D2EE6" w:rsidP="00777D8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unwichtig</w:t>
            </w:r>
          </w:p>
        </w:tc>
      </w:tr>
      <w:tr w:rsidR="004D2EE6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Benutzerfreundlichkeit</w:t>
            </w:r>
          </w:p>
        </w:tc>
        <w:tc>
          <w:tcPr>
            <w:tcW w:w="1650" w:type="dxa"/>
          </w:tcPr>
          <w:p w:rsidR="00ED3464" w:rsidRDefault="004D2EE6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2EE6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Funktionalität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ED3464" w:rsidRDefault="004D2EE6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4D2EE6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Zuverlässigkeit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4D2EE6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D2EE6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ED3464" w:rsidRDefault="00ED3464" w:rsidP="00777D8F">
            <w:r>
              <w:t>Effizienz</w:t>
            </w:r>
          </w:p>
        </w:tc>
        <w:tc>
          <w:tcPr>
            <w:tcW w:w="1650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ED3464" w:rsidRDefault="004D2EE6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677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ED3464" w:rsidRDefault="00ED3464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C3E49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Sicherheit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784B90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0C3E49" w:rsidTr="00784B9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Niedrige Fehlertoleranz</w:t>
            </w:r>
          </w:p>
        </w:tc>
        <w:tc>
          <w:tcPr>
            <w:tcW w:w="1650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659" w:type="dxa"/>
          </w:tcPr>
          <w:p w:rsidR="000C3E49" w:rsidRDefault="00784B90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0C3E49" w:rsidTr="00784B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8" w:type="dxa"/>
          </w:tcPr>
          <w:p w:rsidR="000C3E49" w:rsidRDefault="000C3E49" w:rsidP="00777D8F">
            <w:r>
              <w:t>Bedienbarkeit</w:t>
            </w:r>
          </w:p>
        </w:tc>
        <w:tc>
          <w:tcPr>
            <w:tcW w:w="1650" w:type="dxa"/>
          </w:tcPr>
          <w:p w:rsidR="000C3E49" w:rsidRDefault="00784B90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659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77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704" w:type="dxa"/>
          </w:tcPr>
          <w:p w:rsidR="000C3E49" w:rsidRDefault="000C3E49" w:rsidP="004D2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1A5D91" w:rsidRDefault="001A5D91" w:rsidP="00777D8F"/>
    <w:p w:rsidR="00777D8F" w:rsidRDefault="001A5D91" w:rsidP="00777D8F">
      <w:r>
        <w:br w:type="page"/>
      </w:r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17" w:name="_Toc383066521"/>
      <w:r>
        <w:lastRenderedPageBreak/>
        <w:t>Benutzersch</w:t>
      </w:r>
      <w:r w:rsidR="004E6CBE">
        <w:t>n</w:t>
      </w:r>
      <w:r>
        <w:t>ittstelle</w:t>
      </w:r>
      <w:bookmarkEnd w:id="17"/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18" w:name="_Toc383066522"/>
      <w:r>
        <w:t>Benutzermodell</w:t>
      </w:r>
      <w:bookmarkEnd w:id="18"/>
    </w:p>
    <w:p w:rsidR="00C036FF" w:rsidRPr="00C036FF" w:rsidRDefault="00C036FF" w:rsidP="00C036FF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A13694" wp14:editId="67B7C406">
                <wp:simplePos x="0" y="0"/>
                <wp:positionH relativeFrom="column">
                  <wp:posOffset>1641386</wp:posOffset>
                </wp:positionH>
                <wp:positionV relativeFrom="paragraph">
                  <wp:posOffset>68034</wp:posOffset>
                </wp:positionV>
                <wp:extent cx="0" cy="482600"/>
                <wp:effectExtent l="57150" t="38100" r="57150" b="12700"/>
                <wp:wrapNone/>
                <wp:docPr id="25" name="Gerade Verbindung mit Pfei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82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4D2E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5" o:spid="_x0000_s1026" type="#_x0000_t32" style="position:absolute;margin-left:129.25pt;margin-top:5.35pt;width:0;height:38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" strokecolor="#00b0f0" strokeweight="2.25pt">
                <v:stroke endarrow="open"/>
              </v:shape>
            </w:pict>
          </mc:Fallback>
        </mc:AlternateContent>
      </w:r>
    </w:p>
    <w:p w:rsidR="00C94710" w:rsidRDefault="00C036FF" w:rsidP="00C94710">
      <w:pPr>
        <w:keepNext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0F7DA1" wp14:editId="47534E0C">
                <wp:simplePos x="0" y="0"/>
                <wp:positionH relativeFrom="column">
                  <wp:posOffset>3181985</wp:posOffset>
                </wp:positionH>
                <wp:positionV relativeFrom="paragraph">
                  <wp:posOffset>669290</wp:posOffset>
                </wp:positionV>
                <wp:extent cx="245110" cy="414655"/>
                <wp:effectExtent l="38100" t="38100" r="21590" b="23495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5110" cy="41465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DD31F6" id="Gerade Verbindung mit Pfeil 23" o:spid="_x0000_s1026" type="#_x0000_t32" style="position:absolute;margin-left:250.55pt;margin-top:52.7pt;width:19.3pt;height:32.65pt;flip:x y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" strokecolor="#00b0f0" strokeweight="2.25pt">
                <v:stroke endarrow="open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E603EA" wp14:editId="503114E1">
                <wp:simplePos x="0" y="0"/>
                <wp:positionH relativeFrom="column">
                  <wp:posOffset>3024505</wp:posOffset>
                </wp:positionH>
                <wp:positionV relativeFrom="paragraph">
                  <wp:posOffset>1084580</wp:posOffset>
                </wp:positionV>
                <wp:extent cx="981710" cy="279400"/>
                <wp:effectExtent l="0" t="0" r="27940" b="2540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171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27C0" w:rsidRDefault="00C127C0">
                            <w:r>
                              <w:t>Menu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03EA" id="Textfeld 22" o:spid="_x0000_s1030" type="#_x0000_t202" style="position:absolute;margin-left:238.15pt;margin-top:85.4pt;width:77.3pt;height:2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" fillcolor="white [3201]" strokeweight=".5pt">
                <v:textbox>
                  <w:txbxContent>
                    <w:p w:rsidR="00C127C0" w:rsidRDefault="00C127C0">
                      <w:r>
                        <w:t>Menu Button</w:t>
                      </w:r>
                    </w:p>
                  </w:txbxContent>
                </v:textbox>
              </v:shape>
            </w:pict>
          </mc:Fallback>
        </mc:AlternateContent>
      </w:r>
      <w:r w:rsidR="00C127C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FAD2A9" wp14:editId="0270457C">
                <wp:simplePos x="0" y="0"/>
                <wp:positionH relativeFrom="column">
                  <wp:posOffset>403860</wp:posOffset>
                </wp:positionH>
                <wp:positionV relativeFrom="paragraph">
                  <wp:posOffset>1423881</wp:posOffset>
                </wp:positionV>
                <wp:extent cx="651510" cy="0"/>
                <wp:effectExtent l="38100" t="133350" r="0" b="133350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151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9A666" id="Gerade Verbindung mit Pfeil 26" o:spid="_x0000_s1026" type="#_x0000_t32" style="position:absolute;margin-left:31.8pt;margin-top:112.1pt;width:51.3pt;height:0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" strokecolor="#00b0f0" strokeweight="2.25pt">
                <v:stroke endarrow="open"/>
              </v:shape>
            </w:pict>
          </mc:Fallback>
        </mc:AlternateContent>
      </w:r>
      <w:r w:rsidR="00C127C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266058" wp14:editId="634ACF95">
                <wp:simplePos x="0" y="0"/>
                <wp:positionH relativeFrom="column">
                  <wp:posOffset>1631738</wp:posOffset>
                </wp:positionH>
                <wp:positionV relativeFrom="paragraph">
                  <wp:posOffset>2736215</wp:posOffset>
                </wp:positionV>
                <wp:extent cx="0" cy="567267"/>
                <wp:effectExtent l="133350" t="0" r="57150" b="42545"/>
                <wp:wrapNone/>
                <wp:docPr id="27" name="Gerade Verbindung mit Pfei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67267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F6D31" id="Gerade Verbindung mit Pfeil 27" o:spid="_x0000_s1026" type="#_x0000_t32" style="position:absolute;margin-left:128.5pt;margin-top:215.45pt;width:0;height:44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" strokecolor="#00b0f0" strokeweight="2.25pt">
                <v:stroke endarrow="open"/>
              </v:shape>
            </w:pict>
          </mc:Fallback>
        </mc:AlternateContent>
      </w:r>
      <w:r w:rsidR="00C127C0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0A8023" wp14:editId="55E2A5F7">
                <wp:simplePos x="0" y="0"/>
                <wp:positionH relativeFrom="column">
                  <wp:posOffset>2224405</wp:posOffset>
                </wp:positionH>
                <wp:positionV relativeFrom="paragraph">
                  <wp:posOffset>1364404</wp:posOffset>
                </wp:positionV>
                <wp:extent cx="558800" cy="211"/>
                <wp:effectExtent l="0" t="133350" r="0" b="133350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800" cy="21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0F440" id="Gerade Verbindung mit Pfeil 24" o:spid="_x0000_s1026" type="#_x0000_t32" style="position:absolute;margin-left:175.15pt;margin-top:107.45pt;width:44pt;height: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" strokecolor="#00b0f0" strokeweight="2.25pt">
                <v:stroke endarrow="open"/>
              </v:shape>
            </w:pict>
          </mc:Fallback>
        </mc:AlternateContent>
      </w:r>
      <w:r w:rsidR="00C127C0">
        <w:rPr>
          <w:noProof/>
          <w:lang w:eastAsia="de-DE"/>
        </w:rPr>
        <w:drawing>
          <wp:inline distT="0" distB="0" distL="0" distR="0" wp14:anchorId="7305DA1B" wp14:editId="428D34CB">
            <wp:extent cx="5757545" cy="3242945"/>
            <wp:effectExtent l="0" t="0" r="0" b="0"/>
            <wp:docPr id="20" name="Grafik 20" descr="F:\1622458_374018122737353_1229079459_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1622458_374018122737353_1229079459_o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7C0" w:rsidRPr="00C127C0" w:rsidRDefault="00C94710" w:rsidP="00C94710">
      <w:pPr>
        <w:pStyle w:val="Beschriftung"/>
      </w:pPr>
      <w:bookmarkStart w:id="19" w:name="_Toc383009819"/>
      <w:r>
        <w:t xml:space="preserve">Abbildung </w:t>
      </w:r>
      <w:fldSimple w:instr=" SEQ Abbildung \* ARABIC ">
        <w:r>
          <w:rPr>
            <w:noProof/>
          </w:rPr>
          <w:t>4</w:t>
        </w:r>
      </w:fldSimple>
      <w:r>
        <w:t>: Spielsteuerung mit einem Smartphone</w:t>
      </w:r>
      <w:bookmarkEnd w:id="19"/>
    </w:p>
    <w:p w:rsidR="00777D8F" w:rsidRDefault="00777D8F" w:rsidP="00777D8F"/>
    <w:p w:rsidR="00777D8F" w:rsidRDefault="00777D8F" w:rsidP="004E6CBE">
      <w:pPr>
        <w:pStyle w:val="berschrift2"/>
        <w:numPr>
          <w:ilvl w:val="1"/>
          <w:numId w:val="2"/>
        </w:numPr>
      </w:pPr>
      <w:bookmarkStart w:id="20" w:name="_Toc383066523"/>
      <w:r>
        <w:t>Kommunikationsstrategie</w:t>
      </w:r>
      <w:bookmarkEnd w:id="20"/>
    </w:p>
    <w:p w:rsidR="00D775C5" w:rsidRPr="004D2EE6" w:rsidRDefault="00D775C5" w:rsidP="00D775C5">
      <w:r>
        <w:t xml:space="preserve">Die Steuerung </w:t>
      </w:r>
      <w:r w:rsidR="00E041FE">
        <w:t>erfolgt über die Neigung des Smartphones oder Tablets</w:t>
      </w:r>
      <w:r w:rsidR="00784B90">
        <w:t>. Neigt man das Smartphone nach rechts, dann bewegt man sich nach rechts und dies funktioniert für alle Richtung</w:t>
      </w:r>
      <w:r w:rsidR="00947F6C">
        <w:t>en. Das Menü wird über die Menütaste des Android Gerätes geöffnet. Eine Auswahl im Menü oder den Optionen kann durch das Anklicken eines Buttons auf dem Display getroffen werden.</w:t>
      </w:r>
    </w:p>
    <w:p w:rsidR="00777D8F" w:rsidRDefault="00C036FF" w:rsidP="00777D8F">
      <w:r>
        <w:br w:type="page"/>
      </w:r>
    </w:p>
    <w:p w:rsidR="00777D8F" w:rsidRDefault="00777D8F" w:rsidP="004E6CBE">
      <w:pPr>
        <w:pStyle w:val="berschrift2"/>
        <w:numPr>
          <w:ilvl w:val="1"/>
          <w:numId w:val="2"/>
        </w:numPr>
      </w:pPr>
      <w:bookmarkStart w:id="21" w:name="_Toc383066524"/>
      <w:r>
        <w:lastRenderedPageBreak/>
        <w:t>Kommunikationsaufbau</w:t>
      </w:r>
      <w:bookmarkEnd w:id="21"/>
    </w:p>
    <w:p w:rsidR="00607638" w:rsidRPr="00607638" w:rsidRDefault="00607638" w:rsidP="00607638">
      <w:r>
        <w:t xml:space="preserve">In der Mitte ist das Spielerobjekt zu sehen. Derzeitig ist es noch ein kleiner Asteroid. Sobald </w:t>
      </w:r>
      <w:r w:rsidR="005A04F0">
        <w:t>dieser</w:t>
      </w:r>
      <w:r>
        <w:t xml:space="preserve"> mit </w:t>
      </w:r>
      <w:r w:rsidR="003F115F">
        <w:t xml:space="preserve">anderen Asteroiden kollidiert wird </w:t>
      </w:r>
      <w:r w:rsidR="005A04F0">
        <w:t>er</w:t>
      </w:r>
      <w:r w:rsidR="003F115F">
        <w:t xml:space="preserve"> größer. Auf diesem Screenshot ist auch der Hintergrund gut zu sehen.</w:t>
      </w:r>
    </w:p>
    <w:p w:rsidR="00C94710" w:rsidRDefault="00D775C5" w:rsidP="00C94710">
      <w:pPr>
        <w:keepNext/>
      </w:pPr>
      <w:r>
        <w:rPr>
          <w:noProof/>
          <w:lang w:eastAsia="de-DE"/>
        </w:rPr>
        <w:drawing>
          <wp:inline distT="0" distB="0" distL="0" distR="0" wp14:anchorId="51A11B1C" wp14:editId="2C99E32E">
            <wp:extent cx="5756910" cy="3355340"/>
            <wp:effectExtent l="0" t="0" r="0" b="0"/>
            <wp:docPr id="7" name="Grafik 7" descr="C:\Users\Lunix\Desktop\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nix\Desktop\Gam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5C5" w:rsidRDefault="00C94710" w:rsidP="00C94710">
      <w:pPr>
        <w:pStyle w:val="Beschriftung"/>
      </w:pPr>
      <w:bookmarkStart w:id="22" w:name="_Toc383009820"/>
      <w:r>
        <w:t xml:space="preserve">Abbildung </w:t>
      </w:r>
      <w:fldSimple w:instr=" SEQ Abbildung \* ARABIC ">
        <w:r>
          <w:rPr>
            <w:noProof/>
          </w:rPr>
          <w:t>5</w:t>
        </w:r>
      </w:fldSimple>
      <w:r>
        <w:t>: Screenshot des Alten Spiels</w:t>
      </w:r>
      <w:bookmarkEnd w:id="22"/>
    </w:p>
    <w:p w:rsidR="003F115F" w:rsidRDefault="003F115F" w:rsidP="00777D8F">
      <w:r>
        <w:t xml:space="preserve">Auf dem zweiten Screenshot des alten Projektes </w:t>
      </w:r>
      <w:r w:rsidR="005A04F0">
        <w:t>ist deutlich zu sehen, dass der Spieler größer ist, da er Masse aufgesammelt hat</w:t>
      </w:r>
      <w:r>
        <w:t>. Außerdem ist das Menü gut zu erkennen.</w:t>
      </w:r>
    </w:p>
    <w:p w:rsidR="00C94710" w:rsidRDefault="00D775C5" w:rsidP="00C94710">
      <w:pPr>
        <w:keepNext/>
      </w:pPr>
      <w:r>
        <w:rPr>
          <w:noProof/>
          <w:lang w:eastAsia="de-DE"/>
        </w:rPr>
        <w:drawing>
          <wp:inline distT="0" distB="0" distL="0" distR="0" wp14:anchorId="6F549223" wp14:editId="1A774B2B">
            <wp:extent cx="5748655" cy="3363595"/>
            <wp:effectExtent l="0" t="0" r="4445" b="8255"/>
            <wp:docPr id="8" name="Grafik 8" descr="C:\Users\Lunix\Desktop\gam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nix\Desktop\game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D8F" w:rsidRDefault="00C94710" w:rsidP="00C94710">
      <w:pPr>
        <w:pStyle w:val="Beschriftung"/>
      </w:pPr>
      <w:bookmarkStart w:id="23" w:name="_Toc383009821"/>
      <w:r>
        <w:t xml:space="preserve">Abbildung </w:t>
      </w:r>
      <w:fldSimple w:instr=" SEQ Abbildung \* ARABIC ">
        <w:r>
          <w:rPr>
            <w:noProof/>
          </w:rPr>
          <w:t>6</w:t>
        </w:r>
      </w:fldSimple>
      <w:r w:rsidR="00416905">
        <w:t xml:space="preserve">: </w:t>
      </w:r>
      <w:r>
        <w:t>Screenshot des Menüs</w:t>
      </w:r>
      <w:bookmarkEnd w:id="23"/>
    </w:p>
    <w:p w:rsidR="003F115F" w:rsidRDefault="003F115F" w:rsidP="00777D8F">
      <w:r>
        <w:lastRenderedPageBreak/>
        <w:t xml:space="preserve">Auf dem letzten Screenshot ist der Spieler nun ein Planet und müsste jetzt in dem neuen Projekt den Asteroiden ausweichen. </w:t>
      </w:r>
      <w:r w:rsidR="005A04F0">
        <w:t>Die Optionen, die den Spieler bedecken, sind gut zu erkennen</w:t>
      </w:r>
      <w:r w:rsidR="000E0B0B">
        <w:t xml:space="preserve">. </w:t>
      </w:r>
      <w:r w:rsidR="005A04F0">
        <w:t>Dort</w:t>
      </w:r>
      <w:r w:rsidR="000E0B0B">
        <w:t xml:space="preserve"> </w:t>
      </w:r>
      <w:r w:rsidR="005A04F0">
        <w:t xml:space="preserve">können </w:t>
      </w:r>
      <w:r w:rsidR="000E0B0B">
        <w:t>ein paar Einstellungen v</w:t>
      </w:r>
      <w:r w:rsidR="005A04F0">
        <w:t>orgenommen werden, wie die Einstellung der maximal Masse</w:t>
      </w:r>
      <w:r w:rsidR="000E0B0B">
        <w:t xml:space="preserve">, </w:t>
      </w:r>
      <w:r w:rsidR="0077223C">
        <w:t>die</w:t>
      </w:r>
      <w:r w:rsidR="000E0B0B">
        <w:t xml:space="preserve"> in dem neuen Projekt nicht mehr vorhanden seien wird, da keine bestimmte Masse erreicht wird sondern, es wird versucht in einer gewissen Zeit so viel Masse wie möglich aufzusammeln</w:t>
      </w:r>
      <w:r w:rsidR="00E041FE">
        <w:t xml:space="preserve"> und </w:t>
      </w:r>
      <w:r w:rsidR="005A04F0">
        <w:t xml:space="preserve">erst </w:t>
      </w:r>
      <w:r w:rsidR="00E041FE">
        <w:t xml:space="preserve">dann wird </w:t>
      </w:r>
      <w:r w:rsidR="005A04F0">
        <w:t>der Spieler</w:t>
      </w:r>
      <w:r w:rsidR="00E041FE">
        <w:t xml:space="preserve"> zum Planeten</w:t>
      </w:r>
      <w:r w:rsidR="000E0B0B">
        <w:t>.</w:t>
      </w:r>
    </w:p>
    <w:p w:rsidR="00C94710" w:rsidRDefault="00D775C5" w:rsidP="00C94710">
      <w:pPr>
        <w:keepNext/>
      </w:pPr>
      <w:r>
        <w:rPr>
          <w:noProof/>
          <w:lang w:eastAsia="de-DE"/>
        </w:rPr>
        <w:drawing>
          <wp:inline distT="0" distB="0" distL="0" distR="0" wp14:anchorId="0D4CFF4D" wp14:editId="5DEAF042">
            <wp:extent cx="5756910" cy="3355340"/>
            <wp:effectExtent l="0" t="0" r="0" b="0"/>
            <wp:docPr id="9" name="Grafik 9" descr="C:\Users\Lunix\Desktop\Gam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nix\Desktop\Game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6FF" w:rsidRDefault="00C94710" w:rsidP="00C94710">
      <w:pPr>
        <w:pStyle w:val="Beschriftung"/>
      </w:pPr>
      <w:bookmarkStart w:id="24" w:name="_Toc383009822"/>
      <w:r>
        <w:t xml:space="preserve">Abbildung </w:t>
      </w:r>
      <w:fldSimple w:instr=" SEQ Abbildung \* ARABIC ">
        <w:r>
          <w:rPr>
            <w:noProof/>
          </w:rPr>
          <w:t>7</w:t>
        </w:r>
      </w:fldSimple>
      <w:r>
        <w:t>: Screenshot des Optionen</w:t>
      </w:r>
      <w:bookmarkEnd w:id="24"/>
    </w:p>
    <w:p w:rsidR="00D775C5" w:rsidRDefault="00C036FF" w:rsidP="00777D8F">
      <w:r>
        <w:br w:type="page"/>
      </w:r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25" w:name="_Toc383066525"/>
      <w:r>
        <w:lastRenderedPageBreak/>
        <w:t>Entwicklungsumgebung</w:t>
      </w:r>
      <w:bookmarkEnd w:id="25"/>
    </w:p>
    <w:p w:rsidR="000E0B0B" w:rsidRDefault="000E0B0B" w:rsidP="000E0B0B"/>
    <w:p w:rsidR="000E0B0B" w:rsidRPr="000E0B0B" w:rsidRDefault="000E0B0B" w:rsidP="000E0B0B">
      <w:r>
        <w:t>Software</w:t>
      </w:r>
    </w:p>
    <w:p w:rsidR="00777D8F" w:rsidRDefault="00E36830" w:rsidP="00777D8F">
      <w:r>
        <w:t xml:space="preserve">Das Programm wird mit </w:t>
      </w:r>
      <w:r w:rsidR="00073361">
        <w:t>Unity3D Version 4.3 umgesetzt</w:t>
      </w:r>
      <w:r>
        <w:t>.</w:t>
      </w:r>
    </w:p>
    <w:p w:rsidR="00C94710" w:rsidRDefault="00AE05CC" w:rsidP="00C94710">
      <w:pPr>
        <w:keepNext/>
      </w:pPr>
      <w:r>
        <w:rPr>
          <w:noProof/>
          <w:lang w:eastAsia="de-DE"/>
        </w:rPr>
        <w:drawing>
          <wp:inline distT="0" distB="0" distL="0" distR="0" wp14:anchorId="0BE39A9E" wp14:editId="35AF5C17">
            <wp:extent cx="5757545" cy="3759200"/>
            <wp:effectExtent l="0" t="0" r="0" b="0"/>
            <wp:docPr id="11" name="Grafik 11" descr="C:\Users\Lunix\Desktop\ew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nix\Desktop\ewu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91" w:rsidRDefault="00C94710" w:rsidP="00C94710">
      <w:pPr>
        <w:pStyle w:val="Beschriftung"/>
      </w:pPr>
      <w:bookmarkStart w:id="26" w:name="_Toc383009823"/>
      <w:r>
        <w:t xml:space="preserve">Abbildung </w:t>
      </w:r>
      <w:fldSimple w:instr=" SEQ Abbildung \* ARABIC ">
        <w:r>
          <w:rPr>
            <w:noProof/>
          </w:rPr>
          <w:t>8</w:t>
        </w:r>
      </w:fldSimple>
      <w:r>
        <w:t>: Screenshot der Entwicklungsumgebung</w:t>
      </w:r>
      <w:bookmarkEnd w:id="26"/>
    </w:p>
    <w:p w:rsidR="000E0B0B" w:rsidRDefault="000E0B0B" w:rsidP="00777D8F"/>
    <w:bookmarkStart w:id="27" w:name="_Toc383066526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74632064"/>
        <w:docPartObj>
          <w:docPartGallery w:val="Bibliographies"/>
          <w:docPartUnique/>
        </w:docPartObj>
      </w:sdtPr>
      <w:sdtEndPr/>
      <w:sdtContent>
        <w:p w:rsidR="001F6FA4" w:rsidRDefault="00AE05CC" w:rsidP="00AE05CC">
          <w:pPr>
            <w:pStyle w:val="berschrift1"/>
            <w:numPr>
              <w:ilvl w:val="0"/>
              <w:numId w:val="2"/>
            </w:numPr>
          </w:pPr>
          <w:r>
            <w:t>Literaturverzeichnis</w:t>
          </w:r>
          <w:bookmarkEnd w:id="27"/>
        </w:p>
        <w:sdt>
          <w:sdtPr>
            <w:id w:val="111145805"/>
            <w:bibliography/>
          </w:sdtPr>
          <w:sdtEndPr/>
          <w:sdtContent>
            <w:p w:rsidR="00C036FF" w:rsidRDefault="001F6FA4" w:rsidP="00AE05CC">
              <w:pPr>
                <w:pStyle w:val="Literaturverzeichnis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C036FF">
                <w:rPr>
                  <w:noProof/>
                </w:rPr>
                <w:t>b.i.b. (kein Datum). Dokumentationsrichtlinien algemeiner Teil.</w:t>
              </w:r>
            </w:p>
            <w:p w:rsidR="00C036FF" w:rsidRDefault="00C036FF" w:rsidP="00C036FF">
              <w:pPr>
                <w:pStyle w:val="Literaturverzeichnis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b.i.b. (kein Datum). Dokumentationsrichtlinien für IT-Projekte.</w:t>
              </w:r>
            </w:p>
            <w:p w:rsidR="00777D8F" w:rsidRDefault="001F6FA4" w:rsidP="00777D8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777D8F" w:rsidRDefault="00777D8F" w:rsidP="004E6CBE">
      <w:pPr>
        <w:pStyle w:val="berschrift1"/>
        <w:numPr>
          <w:ilvl w:val="0"/>
          <w:numId w:val="2"/>
        </w:numPr>
      </w:pPr>
      <w:bookmarkStart w:id="28" w:name="_Toc383066527"/>
      <w:r>
        <w:t>Abkürzungsverzeichnis</w:t>
      </w:r>
      <w:bookmarkEnd w:id="28"/>
    </w:p>
    <w:p w:rsidR="00777D8F" w:rsidRDefault="001F6FA4" w:rsidP="00777D8F">
      <w:r>
        <w:t>entfällt</w:t>
      </w:r>
    </w:p>
    <w:p w:rsidR="00777D8F" w:rsidRDefault="00777D8F" w:rsidP="004E6CBE">
      <w:pPr>
        <w:pStyle w:val="berschrift1"/>
        <w:numPr>
          <w:ilvl w:val="0"/>
          <w:numId w:val="2"/>
        </w:numPr>
      </w:pPr>
      <w:bookmarkStart w:id="29" w:name="_Toc383066528"/>
      <w:r>
        <w:t>Sonstiges</w:t>
      </w:r>
      <w:bookmarkEnd w:id="29"/>
    </w:p>
    <w:p w:rsidR="00777D8F" w:rsidRPr="00777D8F" w:rsidRDefault="001F6FA4" w:rsidP="00777D8F">
      <w:r>
        <w:t>entfällt</w:t>
      </w:r>
    </w:p>
    <w:sectPr w:rsidR="00777D8F" w:rsidRPr="00777D8F" w:rsidSect="00ED346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9FA" w:rsidRDefault="003A59FA" w:rsidP="00F40223">
      <w:pPr>
        <w:spacing w:after="0" w:line="240" w:lineRule="auto"/>
      </w:pPr>
      <w:r>
        <w:separator/>
      </w:r>
    </w:p>
  </w:endnote>
  <w:endnote w:type="continuationSeparator" w:id="0">
    <w:p w:rsidR="003A59FA" w:rsidRDefault="003A59FA" w:rsidP="00F40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0223" w:rsidRPr="00F40223" w:rsidRDefault="00F40223" w:rsidP="00F40223">
    <w:pPr>
      <w:pStyle w:val="Fuzeile"/>
      <w:pBdr>
        <w:top w:val="single" w:sz="4" w:space="0" w:color="D9D9D9" w:themeColor="background1" w:themeShade="D9"/>
      </w:pBdr>
      <w:jc w:val="right"/>
      <w:rPr>
        <w:color w:val="808080" w:themeColor="background1" w:themeShade="80"/>
        <w:spacing w:val="6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2AF2" w:rsidRDefault="00CF2AF2" w:rsidP="00F40223">
    <w:pPr>
      <w:pStyle w:val="Fuzeile"/>
      <w:pBdr>
        <w:top w:val="single" w:sz="4" w:space="0" w:color="D9D9D9" w:themeColor="background1" w:themeShade="D9"/>
      </w:pBdr>
      <w:jc w:val="right"/>
    </w:pPr>
    <w:r>
      <w:t xml:space="preserve">Martin Dirmorfeld und Niclas Hüppmeier </w:t>
    </w:r>
    <w:r>
      <w:tab/>
    </w:r>
    <w:r>
      <w:tab/>
    </w:r>
    <w:r>
      <w:fldChar w:fldCharType="begin"/>
    </w:r>
    <w:r>
      <w:instrText>PAGE   \* MERGEFORMAT</w:instrText>
    </w:r>
    <w:r>
      <w:fldChar w:fldCharType="separate"/>
    </w:r>
    <w:r w:rsidR="00B970B4">
      <w:rPr>
        <w:noProof/>
      </w:rPr>
      <w:t>11</w:t>
    </w:r>
    <w:r>
      <w:fldChar w:fldCharType="end"/>
    </w:r>
    <w:r>
      <w:t xml:space="preserve"> | </w:t>
    </w:r>
    <w:r>
      <w:rPr>
        <w:color w:val="808080" w:themeColor="background1" w:themeShade="80"/>
        <w:spacing w:val="60"/>
      </w:rPr>
      <w:t>Seite</w:t>
    </w:r>
    <w:r>
      <w:tab/>
    </w:r>
  </w:p>
  <w:p w:rsidR="00CF2AF2" w:rsidRPr="00F40223" w:rsidRDefault="00CF2AF2" w:rsidP="00F40223">
    <w:pPr>
      <w:pStyle w:val="Fuzeile"/>
      <w:pBdr>
        <w:top w:val="single" w:sz="4" w:space="0" w:color="D9D9D9" w:themeColor="background1" w:themeShade="D9"/>
      </w:pBdr>
      <w:jc w:val="right"/>
      <w:rPr>
        <w:color w:val="808080" w:themeColor="background1" w:themeShade="80"/>
        <w:spacing w:val="6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9FA" w:rsidRDefault="003A59FA" w:rsidP="00F40223">
      <w:pPr>
        <w:spacing w:after="0" w:line="240" w:lineRule="auto"/>
      </w:pPr>
      <w:r>
        <w:separator/>
      </w:r>
    </w:p>
  </w:footnote>
  <w:footnote w:type="continuationSeparator" w:id="0">
    <w:p w:rsidR="003A59FA" w:rsidRDefault="003A59FA" w:rsidP="00F40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2AF2" w:rsidRDefault="00CF2AF2">
    <w:pPr>
      <w:pStyle w:val="Kopfzeil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C850FA"/>
    <w:multiLevelType w:val="hybridMultilevel"/>
    <w:tmpl w:val="681213F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AD02717"/>
    <w:multiLevelType w:val="hybridMultilevel"/>
    <w:tmpl w:val="AB7A03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44576CD"/>
    <w:multiLevelType w:val="hybridMultilevel"/>
    <w:tmpl w:val="EBC46420"/>
    <w:lvl w:ilvl="0" w:tplc="0407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>
    <w:nsid w:val="677A066D"/>
    <w:multiLevelType w:val="hybridMultilevel"/>
    <w:tmpl w:val="823480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0B1545"/>
    <w:multiLevelType w:val="multilevel"/>
    <w:tmpl w:val="0407001F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208B"/>
    <w:rsid w:val="00022CDC"/>
    <w:rsid w:val="00023340"/>
    <w:rsid w:val="00073361"/>
    <w:rsid w:val="000B2F7F"/>
    <w:rsid w:val="000C3E49"/>
    <w:rsid w:val="000E0B0B"/>
    <w:rsid w:val="000E5D9D"/>
    <w:rsid w:val="00117308"/>
    <w:rsid w:val="001248BD"/>
    <w:rsid w:val="001A5D91"/>
    <w:rsid w:val="001A5EC9"/>
    <w:rsid w:val="001C1736"/>
    <w:rsid w:val="001F6FA4"/>
    <w:rsid w:val="00225ABC"/>
    <w:rsid w:val="002A554F"/>
    <w:rsid w:val="003A59FA"/>
    <w:rsid w:val="003B5B29"/>
    <w:rsid w:val="003E2B48"/>
    <w:rsid w:val="003F115F"/>
    <w:rsid w:val="00412D7F"/>
    <w:rsid w:val="00416905"/>
    <w:rsid w:val="00421DE3"/>
    <w:rsid w:val="004D2EE6"/>
    <w:rsid w:val="004D6786"/>
    <w:rsid w:val="004E6CBE"/>
    <w:rsid w:val="004F3BC9"/>
    <w:rsid w:val="005064D8"/>
    <w:rsid w:val="00583FFC"/>
    <w:rsid w:val="005A04F0"/>
    <w:rsid w:val="005A38B9"/>
    <w:rsid w:val="005B5E54"/>
    <w:rsid w:val="005C6E02"/>
    <w:rsid w:val="00607638"/>
    <w:rsid w:val="0064616E"/>
    <w:rsid w:val="0065752A"/>
    <w:rsid w:val="006B6769"/>
    <w:rsid w:val="006C3426"/>
    <w:rsid w:val="006C62A7"/>
    <w:rsid w:val="0077223C"/>
    <w:rsid w:val="00777D8F"/>
    <w:rsid w:val="00784B90"/>
    <w:rsid w:val="007C0E3F"/>
    <w:rsid w:val="007D5F15"/>
    <w:rsid w:val="008056E3"/>
    <w:rsid w:val="00864636"/>
    <w:rsid w:val="00873D91"/>
    <w:rsid w:val="008D64EC"/>
    <w:rsid w:val="008F7636"/>
    <w:rsid w:val="00910560"/>
    <w:rsid w:val="00947F6C"/>
    <w:rsid w:val="0097208B"/>
    <w:rsid w:val="00A70EE5"/>
    <w:rsid w:val="00AB11D5"/>
    <w:rsid w:val="00AB570B"/>
    <w:rsid w:val="00AD439F"/>
    <w:rsid w:val="00AE05CC"/>
    <w:rsid w:val="00B37DD3"/>
    <w:rsid w:val="00B71C64"/>
    <w:rsid w:val="00B970B4"/>
    <w:rsid w:val="00BC7A28"/>
    <w:rsid w:val="00C036FF"/>
    <w:rsid w:val="00C127C0"/>
    <w:rsid w:val="00C2573E"/>
    <w:rsid w:val="00C94710"/>
    <w:rsid w:val="00C95F6F"/>
    <w:rsid w:val="00CF2AF2"/>
    <w:rsid w:val="00D04EB7"/>
    <w:rsid w:val="00D775C5"/>
    <w:rsid w:val="00E041FE"/>
    <w:rsid w:val="00E36830"/>
    <w:rsid w:val="00E83EA8"/>
    <w:rsid w:val="00ED3464"/>
    <w:rsid w:val="00F1055F"/>
    <w:rsid w:val="00F40223"/>
    <w:rsid w:val="00F71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3E3C7AF3-9B01-46C6-95E0-852678C7A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77D8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E6CB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3B5B2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B5B2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B5B29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B5B29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3B5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3B5B29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77D8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777D8F"/>
    <w:pPr>
      <w:outlineLvl w:val="9"/>
    </w:pPr>
    <w:rPr>
      <w:lang w:eastAsia="de-DE"/>
    </w:rPr>
  </w:style>
  <w:style w:type="paragraph" w:styleId="Listenabsatz">
    <w:name w:val="List Paragraph"/>
    <w:basedOn w:val="Standard"/>
    <w:uiPriority w:val="34"/>
    <w:qFormat/>
    <w:rsid w:val="00777D8F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4E6CB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Verzeichnis1">
    <w:name w:val="toc 1"/>
    <w:basedOn w:val="Standard"/>
    <w:next w:val="Standard"/>
    <w:autoRedefine/>
    <w:uiPriority w:val="39"/>
    <w:unhideWhenUsed/>
    <w:rsid w:val="004E6CBE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4E6CBE"/>
    <w:pPr>
      <w:spacing w:after="100"/>
      <w:ind w:left="220"/>
    </w:pPr>
  </w:style>
  <w:style w:type="character" w:styleId="Hyperlink">
    <w:name w:val="Hyperlink"/>
    <w:basedOn w:val="Absatz-Standardschriftart"/>
    <w:uiPriority w:val="99"/>
    <w:unhideWhenUsed/>
    <w:rsid w:val="004E6CBE"/>
    <w:rPr>
      <w:color w:val="0000FF" w:themeColor="hyperlink"/>
      <w:u w:val="single"/>
    </w:rPr>
  </w:style>
  <w:style w:type="paragraph" w:styleId="Kopfzeile">
    <w:name w:val="header"/>
    <w:basedOn w:val="Standard"/>
    <w:link w:val="Kopf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F40223"/>
  </w:style>
  <w:style w:type="paragraph" w:styleId="Fuzeile">
    <w:name w:val="footer"/>
    <w:basedOn w:val="Standard"/>
    <w:link w:val="FuzeileZchn"/>
    <w:uiPriority w:val="99"/>
    <w:unhideWhenUsed/>
    <w:rsid w:val="00F4022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F40223"/>
  </w:style>
  <w:style w:type="table" w:styleId="Tabellenraster">
    <w:name w:val="Table Grid"/>
    <w:basedOn w:val="NormaleTabelle"/>
    <w:uiPriority w:val="59"/>
    <w:rsid w:val="00ED34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4D2EE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styleId="IntensiveHervorhebung">
    <w:name w:val="Intense Emphasis"/>
    <w:basedOn w:val="Absatz-Standardschriftart"/>
    <w:uiPriority w:val="21"/>
    <w:qFormat/>
    <w:rsid w:val="00B37DD3"/>
    <w:rPr>
      <w:b/>
      <w:bCs/>
      <w:i/>
      <w:iCs/>
      <w:color w:val="4F81BD" w:themeColor="accent1"/>
    </w:rPr>
  </w:style>
  <w:style w:type="paragraph" w:styleId="StandardWeb">
    <w:name w:val="Normal (Web)"/>
    <w:basedOn w:val="Standard"/>
    <w:uiPriority w:val="99"/>
    <w:semiHidden/>
    <w:unhideWhenUsed/>
    <w:rsid w:val="001F6F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paragraph" w:styleId="Literaturverzeichnis">
    <w:name w:val="Bibliography"/>
    <w:basedOn w:val="Standard"/>
    <w:next w:val="Standard"/>
    <w:uiPriority w:val="37"/>
    <w:unhideWhenUsed/>
    <w:rsid w:val="001F6FA4"/>
  </w:style>
  <w:style w:type="paragraph" w:styleId="Beschriftung">
    <w:name w:val="caption"/>
    <w:basedOn w:val="Standard"/>
    <w:next w:val="Standard"/>
    <w:uiPriority w:val="35"/>
    <w:unhideWhenUsed/>
    <w:qFormat/>
    <w:rsid w:val="00C9471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bbildungsverzeichnis">
    <w:name w:val="table of figures"/>
    <w:basedOn w:val="Standard"/>
    <w:next w:val="Standard"/>
    <w:uiPriority w:val="99"/>
    <w:unhideWhenUsed/>
    <w:rsid w:val="00C9471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00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bib</b:Tag>
    <b:SourceType>ElectronicSource</b:SourceType>
    <b:Guid>{07059AE9-EF92-4F7B-94A8-25DD2F9B3928}</b:Guid>
    <b:Title>Dokumentationsrichtlinien algemeiner Teil</b:Title>
    <b:Author>
      <b:Author>
        <b:NameList>
          <b:Person>
            <b:Last>b.i.b</b:Last>
          </b:Person>
        </b:NameList>
      </b:Author>
    </b:Author>
    <b:RefOrder>1</b:RefOrder>
  </b:Source>
  <b:Source>
    <b:Tag>bib1</b:Tag>
    <b:SourceType>ElectronicSource</b:SourceType>
    <b:Guid>{0DE3B4F1-5F65-45EC-90A6-7352945B6E02}</b:Guid>
    <b:Author>
      <b:Author>
        <b:NameList>
          <b:Person>
            <b:Last>b.i.b.</b:Last>
          </b:Person>
        </b:NameList>
      </b:Author>
    </b:Author>
    <b:Title>Dokumentationsrichtlinien für IT-Projekte</b:Title>
    <b:RefOrder>2</b:RefOrder>
  </b:Source>
</b:Sources>
</file>

<file path=customXml/itemProps1.xml><?xml version="1.0" encoding="utf-8"?>
<ds:datastoreItem xmlns:ds="http://schemas.openxmlformats.org/officeDocument/2006/customXml" ds:itemID="{BE880BEF-D5CC-4B6C-B8F6-79B0CEF7C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117A706C.dotm</Template>
  <TotalTime>0</TotalTime>
  <Pages>14</Pages>
  <Words>1615</Words>
  <Characters>10176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b.i.b.</dc:creator>
  <cp:lastModifiedBy>Dirkmorfeld Martin</cp:lastModifiedBy>
  <cp:revision>19</cp:revision>
  <cp:lastPrinted>2014-03-17T13:15:00Z</cp:lastPrinted>
  <dcterms:created xsi:type="dcterms:W3CDTF">2014-03-17T13:02:00Z</dcterms:created>
  <dcterms:modified xsi:type="dcterms:W3CDTF">2014-03-28T08:35:00Z</dcterms:modified>
</cp:coreProperties>
</file>